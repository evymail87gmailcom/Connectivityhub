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77A03F" w14:textId="33AC777A" w:rsidR="00D077E9" w:rsidRDefault="00807DD1" w:rsidP="00D70D02">
      <w:pPr>
        <w:rPr>
          <w:noProof/>
        </w:rPr>
      </w:pPr>
      <w:r>
        <w:rPr>
          <w:noProof/>
          <w:lang w:bidi="sv-SE"/>
        </w:rPr>
        <w:drawing>
          <wp:anchor distT="0" distB="0" distL="114300" distR="114300" simplePos="0" relativeHeight="251658240" behindDoc="1" locked="0" layoutInCell="1" allowOverlap="1" wp14:anchorId="3913BF5B" wp14:editId="08C54AB7">
            <wp:simplePos x="0" y="0"/>
            <wp:positionH relativeFrom="column">
              <wp:posOffset>-746760</wp:posOffset>
            </wp:positionH>
            <wp:positionV relativeFrom="page">
              <wp:posOffset>228600</wp:posOffset>
            </wp:positionV>
            <wp:extent cx="7760970" cy="6477000"/>
            <wp:effectExtent l="0" t="0" r="0" b="0"/>
            <wp:wrapNone/>
            <wp:docPr id="1" name="Bild 1" descr="Datumlista på en digital skä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1" descr="Datumlista på en digital skärm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sv-S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D6646FC" wp14:editId="187C757F">
                <wp:simplePos x="0" y="0"/>
                <wp:positionH relativeFrom="column">
                  <wp:posOffset>-203835</wp:posOffset>
                </wp:positionH>
                <wp:positionV relativeFrom="page">
                  <wp:posOffset>933450</wp:posOffset>
                </wp:positionV>
                <wp:extent cx="3938905" cy="9144000"/>
                <wp:effectExtent l="0" t="0" r="4445" b="0"/>
                <wp:wrapNone/>
                <wp:docPr id="3" name="Rektangel 3" descr="vit rektangel för text på omsla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14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B2C3F" id="Rektangel 3" o:spid="_x0000_s1026" alt="vit rektangel för text på omslag" style="position:absolute;margin-left:-16.05pt;margin-top:73.5pt;width:310.15pt;height:10in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7A9C481" w14:textId="77777777" w:rsidTr="003F1CE2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4B6C61" w14:textId="0A2925BE" w:rsidR="00D077E9" w:rsidRDefault="00D077E9" w:rsidP="003F1CE2">
            <w:pPr>
              <w:rPr>
                <w:noProof/>
              </w:rPr>
            </w:pPr>
          </w:p>
          <w:p w14:paraId="44897066" w14:textId="5E6E2631" w:rsidR="00D077E9" w:rsidRDefault="00807DD1" w:rsidP="003F1CE2">
            <w:pPr>
              <w:rPr>
                <w:noProof/>
              </w:rPr>
            </w:pPr>
            <w:r>
              <w:rPr>
                <w:noProof/>
                <w:lang w:bidi="sv-SE"/>
              </w:rPr>
              <mc:AlternateContent>
                <mc:Choice Requires="wps">
                  <w:drawing>
                    <wp:inline distT="0" distB="0" distL="0" distR="0" wp14:anchorId="42BC0FAD" wp14:editId="43B22C93">
                      <wp:extent cx="3528695" cy="800100"/>
                      <wp:effectExtent l="0" t="0" r="0" b="0"/>
                      <wp:docPr id="8" name="Textrut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800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A90AB6" w14:textId="77777777" w:rsidR="00807DD1" w:rsidRPr="00FD2A99" w:rsidRDefault="00807DD1" w:rsidP="00807DD1">
                                  <w:pPr>
                                    <w:pStyle w:val="Rubrik"/>
                                    <w:spacing w:after="0"/>
                                    <w:rPr>
                                      <w:sz w:val="44"/>
                                      <w:szCs w:val="40"/>
                                      <w:lang w:bidi="sv-SE"/>
                                    </w:rPr>
                                  </w:pPr>
                                  <w:r w:rsidRPr="00FD2A99">
                                    <w:rPr>
                                      <w:sz w:val="44"/>
                                      <w:szCs w:val="40"/>
                                      <w:lang w:bidi="sv-SE"/>
                                    </w:rPr>
                                    <w:t>Nätverksprogrammering</w:t>
                                  </w:r>
                                </w:p>
                                <w:p w14:paraId="220CC1A9" w14:textId="77777777" w:rsidR="00807DD1" w:rsidRPr="00FD2A99" w:rsidRDefault="00807DD1" w:rsidP="00807DD1">
                                  <w:pPr>
                                    <w:pStyle w:val="Rubrik"/>
                                    <w:spacing w:after="0"/>
                                    <w:rPr>
                                      <w:sz w:val="44"/>
                                      <w:szCs w:val="40"/>
                                    </w:rPr>
                                  </w:pPr>
                                  <w:r w:rsidRPr="00FD2A99">
                                    <w:rPr>
                                      <w:sz w:val="44"/>
                                      <w:szCs w:val="40"/>
                                      <w:lang w:bidi="sv-SE"/>
                                    </w:rPr>
                                    <w:t>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2BC0F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ruta 8" o:spid="_x0000_s1026" type="#_x0000_t202" style="width:277.85pt;height: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" filled="f" stroked="f" strokeweight=".5pt">
                      <v:textbox>
                        <w:txbxContent>
                          <w:p w14:paraId="5AA90AB6" w14:textId="77777777" w:rsidR="00807DD1" w:rsidRPr="00FD2A99" w:rsidRDefault="00807DD1" w:rsidP="00807DD1">
                            <w:pPr>
                              <w:pStyle w:val="Rubrik"/>
                              <w:spacing w:after="0"/>
                              <w:rPr>
                                <w:sz w:val="44"/>
                                <w:szCs w:val="40"/>
                                <w:lang w:bidi="sv-SE"/>
                              </w:rPr>
                            </w:pPr>
                            <w:r w:rsidRPr="00FD2A99">
                              <w:rPr>
                                <w:sz w:val="44"/>
                                <w:szCs w:val="40"/>
                                <w:lang w:bidi="sv-SE"/>
                              </w:rPr>
                              <w:t>Nätverksprogrammering</w:t>
                            </w:r>
                          </w:p>
                          <w:p w14:paraId="220CC1A9" w14:textId="77777777" w:rsidR="00807DD1" w:rsidRPr="00FD2A99" w:rsidRDefault="00807DD1" w:rsidP="00807DD1">
                            <w:pPr>
                              <w:pStyle w:val="Rubrik"/>
                              <w:spacing w:after="0"/>
                              <w:rPr>
                                <w:sz w:val="44"/>
                                <w:szCs w:val="40"/>
                              </w:rPr>
                            </w:pPr>
                            <w:r w:rsidRPr="00FD2A99">
                              <w:rPr>
                                <w:sz w:val="44"/>
                                <w:szCs w:val="40"/>
                                <w:lang w:bidi="sv-SE"/>
                              </w:rPr>
                              <w:t>2021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37E9C8AB" w14:textId="77777777" w:rsidTr="003F1CE2">
        <w:trPr>
          <w:trHeight w:val="850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6E485B1" w14:textId="0C54608E" w:rsidR="00D077E9" w:rsidRDefault="00807DD1" w:rsidP="003F1CE2">
            <w:pPr>
              <w:rPr>
                <w:noProof/>
              </w:rPr>
            </w:pPr>
            <w:r>
              <w:rPr>
                <w:noProof/>
                <w:lang w:bidi="sv-SE"/>
              </w:rPr>
              <mc:AlternateContent>
                <mc:Choice Requires="wps">
                  <w:drawing>
                    <wp:inline distT="0" distB="0" distL="0" distR="0" wp14:anchorId="1C08D7EB" wp14:editId="1A500BEB">
                      <wp:extent cx="1390918" cy="0"/>
                      <wp:effectExtent l="0" t="19050" r="19050" b="19050"/>
                      <wp:docPr id="5" name="Rak 5" descr="textavdela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312C5A2" id="Rak 5" o:spid="_x0000_s1026" alt="textavdelar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" strokecolor="#44546a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3FF1594" w14:textId="77777777" w:rsidTr="003F1CE2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6BA1AC47878F418CB95EBCE8E9469CD2"/>
              </w:placeholder>
              <w15:appearance w15:val="hidden"/>
            </w:sdtPr>
            <w:sdtEndPr/>
            <w:sdtContent>
              <w:p w14:paraId="1EC41B38" w14:textId="77777777" w:rsidR="00D077E9" w:rsidRDefault="004939BE" w:rsidP="003F1CE2">
                <w:pPr>
                  <w:rPr>
                    <w:noProof/>
                  </w:rPr>
                </w:pPr>
                <w:r>
                  <w:rPr>
                    <w:rStyle w:val="UnderrubrikChar"/>
                    <w:b w:val="0"/>
                    <w:noProof/>
                    <w:lang w:bidi="sv-SE"/>
                  </w:rPr>
                  <w:fldChar w:fldCharType="begin"/>
                </w:r>
                <w:r>
                  <w:rPr>
                    <w:rStyle w:val="UnderrubrikChar"/>
                    <w:b w:val="0"/>
                    <w:noProof/>
                    <w:lang w:bidi="sv-SE"/>
                  </w:rPr>
                  <w:instrText xml:space="preserve"> DATE  \@ "d MMMM"  \* MERGEFORMAT </w:instrText>
                </w:r>
                <w:r>
                  <w:rPr>
                    <w:rStyle w:val="UnderrubrikChar"/>
                    <w:b w:val="0"/>
                    <w:noProof/>
                    <w:lang w:bidi="sv-SE"/>
                  </w:rPr>
                  <w:fldChar w:fldCharType="separate"/>
                </w:r>
                <w:r w:rsidR="00FD2A99">
                  <w:rPr>
                    <w:rStyle w:val="UnderrubrikChar"/>
                    <w:b w:val="0"/>
                    <w:noProof/>
                    <w:lang w:bidi="sv-SE"/>
                  </w:rPr>
                  <w:t>15 januari</w:t>
                </w:r>
                <w:r>
                  <w:rPr>
                    <w:rStyle w:val="UnderrubrikChar"/>
                    <w:b w:val="0"/>
                    <w:noProof/>
                    <w:lang w:bidi="sv-SE"/>
                  </w:rPr>
                  <w:fldChar w:fldCharType="end"/>
                </w:r>
              </w:p>
            </w:sdtContent>
          </w:sdt>
          <w:p w14:paraId="6454F7AD" w14:textId="77777777" w:rsidR="00D077E9" w:rsidRDefault="00D077E9" w:rsidP="003F1CE2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sv-SE"/>
              </w:rPr>
              <mc:AlternateContent>
                <mc:Choice Requires="wps">
                  <w:drawing>
                    <wp:inline distT="0" distB="0" distL="0" distR="0" wp14:anchorId="2A894848" wp14:editId="6FA6AC86">
                      <wp:extent cx="1493949" cy="0"/>
                      <wp:effectExtent l="0" t="19050" r="30480" b="19050"/>
                      <wp:docPr id="6" name="Rak 6" descr="textavdela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C115E20" id="Rak 6" o:spid="_x0000_s1026" alt="textavdelar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" strokecolor="#44546a [3215]" strokeweight="3pt">
                      <w10:anchorlock/>
                    </v:line>
                  </w:pict>
                </mc:Fallback>
              </mc:AlternateContent>
            </w:r>
          </w:p>
          <w:p w14:paraId="2AAE9ADD" w14:textId="77777777" w:rsidR="00D077E9" w:rsidRDefault="00D077E9" w:rsidP="003F1CE2">
            <w:pPr>
              <w:rPr>
                <w:noProof/>
                <w:sz w:val="10"/>
                <w:szCs w:val="10"/>
              </w:rPr>
            </w:pPr>
          </w:p>
          <w:p w14:paraId="0777E329" w14:textId="77777777" w:rsidR="00D077E9" w:rsidRDefault="00D077E9" w:rsidP="003F1CE2">
            <w:pPr>
              <w:rPr>
                <w:noProof/>
                <w:sz w:val="10"/>
                <w:szCs w:val="10"/>
              </w:rPr>
            </w:pPr>
          </w:p>
          <w:p w14:paraId="1D524B54" w14:textId="49860D9A" w:rsidR="00D077E9" w:rsidRDefault="007B0E82" w:rsidP="003F1CE2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69D31E5198EE4910AC57022859B6A421"/>
                </w:placeholder>
                <w15:appearance w15:val="hidden"/>
              </w:sdtPr>
              <w:sdtEndPr/>
              <w:sdtContent>
                <w:r w:rsidR="00807DD1">
                  <w:rPr>
                    <w:noProof/>
                  </w:rPr>
                  <w:t>STI</w:t>
                </w:r>
                <w:r w:rsidR="003A1F43">
                  <w:rPr>
                    <w:noProof/>
                  </w:rPr>
                  <w:t xml:space="preserve"> - IOT19</w:t>
                </w:r>
              </w:sdtContent>
            </w:sdt>
          </w:p>
          <w:p w14:paraId="7920882A" w14:textId="58F98EFF" w:rsidR="00D077E9" w:rsidRDefault="00D077E9" w:rsidP="003F1CE2">
            <w:pPr>
              <w:rPr>
                <w:noProof/>
              </w:rPr>
            </w:pPr>
            <w:r w:rsidRPr="00B231E5">
              <w:rPr>
                <w:noProof/>
                <w:lang w:bidi="sv-SE"/>
              </w:rPr>
              <w:t xml:space="preserve">Författare: </w:t>
            </w:r>
            <w:sdt>
              <w:sdtPr>
                <w:rPr>
                  <w:noProof/>
                </w:rPr>
                <w:alias w:val="Ditt namn"/>
                <w:tag w:val="Ditt namn"/>
                <w:id w:val="-180584491"/>
                <w:placeholder>
                  <w:docPart w:val="61D0A062246F4D63A2C53C091BFA057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3A1F43">
                  <w:rPr>
                    <w:noProof/>
                  </w:rPr>
                  <w:t>Evy Svensson</w:t>
                </w:r>
                <w:r w:rsidR="003A1F43">
                  <w:rPr>
                    <w:noProof/>
                  </w:rPr>
                  <w:br/>
                </w:r>
              </w:sdtContent>
            </w:sdt>
          </w:p>
          <w:p w14:paraId="7014AB5E" w14:textId="77777777" w:rsidR="00D077E9" w:rsidRPr="00D86945" w:rsidRDefault="00D077E9" w:rsidP="003F1CE2">
            <w:pPr>
              <w:rPr>
                <w:noProof/>
                <w:sz w:val="10"/>
                <w:szCs w:val="10"/>
              </w:rPr>
            </w:pPr>
          </w:p>
        </w:tc>
      </w:tr>
    </w:tbl>
    <w:p w14:paraId="2FCC5AFD" w14:textId="168939C2" w:rsidR="00AB02A7" w:rsidRDefault="00AB02A7" w:rsidP="003A1F43">
      <w:pPr>
        <w:spacing w:after="200"/>
        <w:rPr>
          <w:noProof/>
        </w:rPr>
      </w:pPr>
      <w:r>
        <w:rPr>
          <w:noProof/>
          <w:lang w:bidi="sv-S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CD9A2A" wp14:editId="2F404CBF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ktangel 2" descr="färgad rektange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2CBD8" id="Rektangel 2" o:spid="_x0000_s1026" alt="färgad rektangel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" fillcolor="black [3200]" stroked="f">
                <w10:wrap anchory="page"/>
              </v:rect>
            </w:pict>
          </mc:Fallback>
        </mc:AlternateContent>
      </w:r>
      <w:r w:rsidR="00D077E9">
        <w:rPr>
          <w:noProof/>
          <w:lang w:bidi="sv-SE"/>
        </w:rPr>
        <w:br w:type="page"/>
      </w:r>
    </w:p>
    <w:p w14:paraId="7AFD312B" w14:textId="3D0F7DC1" w:rsidR="009A29D4" w:rsidRPr="00D62AFE" w:rsidRDefault="00D80F25" w:rsidP="00AB02A7">
      <w:pPr>
        <w:spacing w:after="200"/>
        <w:rPr>
          <w:noProof/>
          <w:sz w:val="32"/>
          <w:szCs w:val="24"/>
          <w:u w:val="single"/>
        </w:rPr>
      </w:pPr>
      <w:r w:rsidRPr="00D62AFE">
        <w:rPr>
          <w:noProof/>
          <w:sz w:val="32"/>
          <w:szCs w:val="24"/>
          <w:u w:val="single"/>
        </w:rPr>
        <w:lastRenderedPageBreak/>
        <w:t>Förord</w:t>
      </w:r>
    </w:p>
    <w:p w14:paraId="613D137F" w14:textId="2373B85F" w:rsidR="009A29D4" w:rsidRDefault="009A29D4" w:rsidP="00AB02A7">
      <w:pPr>
        <w:spacing w:after="200"/>
        <w:rPr>
          <w:noProof/>
        </w:rPr>
      </w:pPr>
      <w:r>
        <w:rPr>
          <w:noProof/>
        </w:rPr>
        <w:t>I det här projektet ville jag utmana mig själv och fortsätta utforska protokoll som kan användas i IoT-sammanhang. Bakgrunden till detta är det arbete jag fick utföra på min LIA1 där det blev tydligt att konne</w:t>
      </w:r>
      <w:r w:rsidR="00A93FD0">
        <w:rPr>
          <w:noProof/>
        </w:rPr>
        <w:t>k</w:t>
      </w:r>
      <w:r>
        <w:rPr>
          <w:noProof/>
        </w:rPr>
        <w:t xml:space="preserve">tiviteten ibland kan vara en av de största utmaningarna. </w:t>
      </w:r>
      <w:r w:rsidR="00A93FD0">
        <w:rPr>
          <w:noProof/>
        </w:rPr>
        <w:t xml:space="preserve">Därför har jag nu påbörjat en resa med att göra en protokollhub där jag kan testa enheter och protokoll även efter denna kurs som en del i mitt eget utforskande i teknikens fantastiska värld.  </w:t>
      </w:r>
    </w:p>
    <w:p w14:paraId="32FC0550" w14:textId="17FC37F9" w:rsidR="000A6C8F" w:rsidRDefault="000A6C8F" w:rsidP="003A1F43"/>
    <w:p w14:paraId="41FC0AC6" w14:textId="7D36140F" w:rsidR="00D62AFE" w:rsidRDefault="00D62AFE" w:rsidP="003A1F43"/>
    <w:p w14:paraId="1EAC8441" w14:textId="5B5A6E61" w:rsidR="00D62AFE" w:rsidRDefault="00D62AFE" w:rsidP="003A1F43"/>
    <w:p w14:paraId="374964FE" w14:textId="15B43161" w:rsidR="00D62AFE" w:rsidRDefault="00D62AFE" w:rsidP="003A1F43"/>
    <w:p w14:paraId="437F1C38" w14:textId="77777777" w:rsidR="00D62AFE" w:rsidRDefault="00D62AFE" w:rsidP="003A1F43"/>
    <w:p w14:paraId="42AC0D57" w14:textId="5016DBD4" w:rsidR="00D62AFE" w:rsidRDefault="00D62AFE" w:rsidP="003A1F43">
      <w:r>
        <w:t>Innehåll:</w:t>
      </w:r>
    </w:p>
    <w:p w14:paraId="5B42BA1F" w14:textId="0E76D7D2" w:rsidR="009D5C30" w:rsidRDefault="009D5C30" w:rsidP="003A1F43">
      <w:r>
        <w:t>Komponenter</w:t>
      </w:r>
      <w:r w:rsidR="00D62AFE">
        <w:t>…………………………………………………………………………………………………………s.3</w:t>
      </w:r>
    </w:p>
    <w:p w14:paraId="2DB1FE38" w14:textId="5E923308" w:rsidR="009D5C30" w:rsidRPr="003A1F43" w:rsidRDefault="009D5C30" w:rsidP="003A1F43">
      <w:r>
        <w:t>Utförande</w:t>
      </w:r>
      <w:r w:rsidR="00D62AFE">
        <w:t>………………………………………………………………………………………………………………s.4</w:t>
      </w:r>
    </w:p>
    <w:p w14:paraId="09A612AF" w14:textId="7643FAF1" w:rsidR="003A1F43" w:rsidRPr="003A1F43" w:rsidRDefault="009D5C30" w:rsidP="003A1F43">
      <w:r>
        <w:t>Reflektioner</w:t>
      </w:r>
      <w:r w:rsidR="00D62AFE">
        <w:t>…………………………………………………………………………………………………………..s.</w:t>
      </w:r>
      <w:r w:rsidR="00C26391">
        <w:t>7</w:t>
      </w:r>
    </w:p>
    <w:p w14:paraId="0CD39AC4" w14:textId="28FEE8B6" w:rsidR="003A1F43" w:rsidRDefault="003A1F43" w:rsidP="003A1F43"/>
    <w:p w14:paraId="56325D04" w14:textId="77777777" w:rsidR="00C26391" w:rsidRDefault="00C26391" w:rsidP="003A1F43"/>
    <w:p w14:paraId="23769D84" w14:textId="77777777" w:rsidR="00D62AFE" w:rsidRPr="003A1F43" w:rsidRDefault="00D62AFE" w:rsidP="003A1F43"/>
    <w:p w14:paraId="4E8935FC" w14:textId="7E6A5B7E" w:rsidR="003A1F43" w:rsidRDefault="003A1F43" w:rsidP="003A1F43"/>
    <w:p w14:paraId="5144F818" w14:textId="6A47274C" w:rsidR="00D62AFE" w:rsidRDefault="00D62AFE" w:rsidP="003A1F43"/>
    <w:p w14:paraId="46BB8525" w14:textId="22EFC3EB" w:rsidR="00D62AFE" w:rsidRDefault="00D62AFE" w:rsidP="003A1F43"/>
    <w:p w14:paraId="633BE24A" w14:textId="0B651B82" w:rsidR="00D62AFE" w:rsidRDefault="00D62AFE" w:rsidP="003A1F43"/>
    <w:p w14:paraId="40DD0FE9" w14:textId="7BB834A2" w:rsidR="00D62AFE" w:rsidRDefault="00D62AFE" w:rsidP="003A1F43"/>
    <w:p w14:paraId="64C826A2" w14:textId="6D7EF163" w:rsidR="00D62AFE" w:rsidRDefault="00D62AFE" w:rsidP="003A1F43"/>
    <w:p w14:paraId="39FF4951" w14:textId="77777777" w:rsidR="00D62AFE" w:rsidRDefault="00D62AFE" w:rsidP="003A1F43"/>
    <w:p w14:paraId="238B5E85" w14:textId="34B5D787" w:rsidR="00D62AFE" w:rsidRDefault="00D62AFE" w:rsidP="003A1F43"/>
    <w:p w14:paraId="3F1A2D43" w14:textId="77777777" w:rsidR="00D62AFE" w:rsidRPr="003A1F43" w:rsidRDefault="00D62AFE" w:rsidP="003A1F43"/>
    <w:p w14:paraId="02C79533" w14:textId="3DB36CF1" w:rsidR="003A1F43" w:rsidRPr="003A1F43" w:rsidRDefault="003A1F43" w:rsidP="003A1F43"/>
    <w:p w14:paraId="27672D5C" w14:textId="7AA75060" w:rsidR="003A1F43" w:rsidRPr="003A1F43" w:rsidRDefault="003A1F43" w:rsidP="003A1F43"/>
    <w:p w14:paraId="11D365D5" w14:textId="75F65CBD" w:rsidR="003A1F43" w:rsidRPr="003A1F43" w:rsidRDefault="003A1F43" w:rsidP="003A1F43"/>
    <w:p w14:paraId="0750BFFD" w14:textId="3FE2142B" w:rsidR="003A1F43" w:rsidRPr="003A1F43" w:rsidRDefault="003A1F43" w:rsidP="003A1F43"/>
    <w:p w14:paraId="5F2C857E" w14:textId="4A0A24BD" w:rsidR="003A1F43" w:rsidRPr="003A1F43" w:rsidRDefault="003A1F43" w:rsidP="003A1F43"/>
    <w:p w14:paraId="02304B11" w14:textId="11BC8DF1" w:rsidR="003A1F43" w:rsidRPr="003A1F43" w:rsidRDefault="003A1F43" w:rsidP="003A1F43"/>
    <w:p w14:paraId="099E03F7" w14:textId="0E0AC1B2" w:rsidR="003A1F43" w:rsidRPr="003A1F43" w:rsidRDefault="003A1F43" w:rsidP="003A1F43"/>
    <w:p w14:paraId="3B6EB36F" w14:textId="712E0970" w:rsidR="009D5C30" w:rsidRDefault="009D5C30" w:rsidP="003A1F43">
      <w:pPr>
        <w:rPr>
          <w:sz w:val="32"/>
          <w:szCs w:val="24"/>
          <w:u w:val="single"/>
        </w:rPr>
      </w:pPr>
      <w:r>
        <w:rPr>
          <w:sz w:val="32"/>
          <w:szCs w:val="24"/>
          <w:u w:val="single"/>
        </w:rPr>
        <w:lastRenderedPageBreak/>
        <w:t>Komponenter</w:t>
      </w:r>
    </w:p>
    <w:p w14:paraId="47034B44" w14:textId="49825564" w:rsidR="009D5C30" w:rsidRDefault="000A0233" w:rsidP="003A1F43">
      <w:r>
        <w:t xml:space="preserve">De komponenter som är listade här vad gäller hårdvara och mjukvara är de jag använt för detta projekt. Allt är inte nödvändigt och en del har jag beslutat att använda </w:t>
      </w:r>
      <w:r w:rsidR="009A1047">
        <w:t>p.g.a.</w:t>
      </w:r>
      <w:r>
        <w:t xml:space="preserve"> preferensskäl utan hänsyn till prestanda.</w:t>
      </w:r>
    </w:p>
    <w:p w14:paraId="4DC4505B" w14:textId="77777777" w:rsidR="000A0233" w:rsidRPr="000A0233" w:rsidRDefault="000A0233" w:rsidP="003A1F43"/>
    <w:p w14:paraId="4DB58E86" w14:textId="20E68830" w:rsidR="003A1F43" w:rsidRPr="009D5C30" w:rsidRDefault="00015051" w:rsidP="003A1F43">
      <w:pPr>
        <w:rPr>
          <w:u w:val="single"/>
        </w:rPr>
      </w:pPr>
      <w:r w:rsidRPr="009D5C30">
        <w:rPr>
          <w:u w:val="single"/>
        </w:rPr>
        <w:t>Hårdvara</w:t>
      </w:r>
    </w:p>
    <w:p w14:paraId="586358C6" w14:textId="28B91C5F" w:rsidR="003A1F43" w:rsidRDefault="00015051" w:rsidP="003A1F43">
      <w:proofErr w:type="spellStart"/>
      <w:r>
        <w:t>RaspberryPi</w:t>
      </w:r>
      <w:proofErr w:type="spellEnd"/>
      <w:r>
        <w:t xml:space="preserve"> 4, 4GB</w:t>
      </w:r>
    </w:p>
    <w:p w14:paraId="60823277" w14:textId="165AA8B9" w:rsidR="009D5C30" w:rsidRDefault="00D62AFE" w:rsidP="003A1F43">
      <w:r>
        <w:t>Micro SD</w:t>
      </w:r>
      <w:r w:rsidR="009D5C30">
        <w:t>-kort</w:t>
      </w:r>
    </w:p>
    <w:p w14:paraId="527BF2B1" w14:textId="4A486BBB" w:rsidR="009D5C30" w:rsidRDefault="009D5C30" w:rsidP="003A1F43">
      <w:r>
        <w:t>Mini</w:t>
      </w:r>
      <w:r w:rsidR="00D62AFE">
        <w:t>-</w:t>
      </w:r>
      <w:r>
        <w:t xml:space="preserve">HDMI (till </w:t>
      </w:r>
      <w:proofErr w:type="spellStart"/>
      <w:r>
        <w:t>raspberryn</w:t>
      </w:r>
      <w:proofErr w:type="spellEnd"/>
      <w:r>
        <w:t>)</w:t>
      </w:r>
    </w:p>
    <w:p w14:paraId="18959782" w14:textId="6CF33D94" w:rsidR="00015051" w:rsidRPr="009D5C30" w:rsidRDefault="00015051" w:rsidP="003A1F43">
      <w:r w:rsidRPr="009D5C30">
        <w:t>WemosD1 mini, R1/Esp8266</w:t>
      </w:r>
    </w:p>
    <w:p w14:paraId="4A8E4762" w14:textId="2EC44E3D" w:rsidR="00015051" w:rsidRPr="009D5C30" w:rsidRDefault="00015051" w:rsidP="003A1F43">
      <w:pPr>
        <w:rPr>
          <w:lang w:val="en-GB"/>
        </w:rPr>
      </w:pPr>
      <w:r w:rsidRPr="009D5C30">
        <w:rPr>
          <w:lang w:val="en-GB"/>
        </w:rPr>
        <w:t>HP-laptop</w:t>
      </w:r>
    </w:p>
    <w:p w14:paraId="3BFA3415" w14:textId="523D8845" w:rsidR="009D5C30" w:rsidRPr="003A1F43" w:rsidRDefault="00D62AFE" w:rsidP="003A1F43">
      <w:r>
        <w:t>Micro USB</w:t>
      </w:r>
      <w:r w:rsidR="009D5C30">
        <w:t xml:space="preserve"> kabel</w:t>
      </w:r>
    </w:p>
    <w:p w14:paraId="3831A265" w14:textId="77777777" w:rsidR="00015051" w:rsidRDefault="00015051" w:rsidP="00015051"/>
    <w:p w14:paraId="3620DA17" w14:textId="25235B52" w:rsidR="00015051" w:rsidRPr="009D5C30" w:rsidRDefault="00015051" w:rsidP="00015051">
      <w:pPr>
        <w:rPr>
          <w:u w:val="single"/>
        </w:rPr>
      </w:pPr>
      <w:r w:rsidRPr="009D5C30">
        <w:rPr>
          <w:u w:val="single"/>
        </w:rPr>
        <w:t>Mjukvara</w:t>
      </w:r>
    </w:p>
    <w:p w14:paraId="3919E5B5" w14:textId="2AC3D721" w:rsidR="00015051" w:rsidRDefault="00015051" w:rsidP="00015051">
      <w:proofErr w:type="spellStart"/>
      <w:r>
        <w:t>RaspberryPi</w:t>
      </w:r>
      <w:proofErr w:type="spellEnd"/>
      <w:r>
        <w:t>:</w:t>
      </w:r>
    </w:p>
    <w:p w14:paraId="566228FE" w14:textId="60551239" w:rsidR="00015051" w:rsidRDefault="00015051" w:rsidP="00015051">
      <w:proofErr w:type="spellStart"/>
      <w:r>
        <w:t>RaspberryPi</w:t>
      </w:r>
      <w:proofErr w:type="spellEnd"/>
      <w:r>
        <w:t xml:space="preserve"> OS</w:t>
      </w:r>
    </w:p>
    <w:p w14:paraId="3F6CFDDB" w14:textId="3AA8FC8F" w:rsidR="00015051" w:rsidRDefault="00015051" w:rsidP="00015051">
      <w:proofErr w:type="spellStart"/>
      <w:r>
        <w:t>NodeRed</w:t>
      </w:r>
      <w:proofErr w:type="spellEnd"/>
    </w:p>
    <w:p w14:paraId="7FEDCA58" w14:textId="26D04BF0" w:rsidR="00015051" w:rsidRDefault="00015051" w:rsidP="00015051">
      <w:r>
        <w:t>Node.JS</w:t>
      </w:r>
    </w:p>
    <w:p w14:paraId="3DD4E0E0" w14:textId="77777777" w:rsidR="00015051" w:rsidRDefault="00015051" w:rsidP="00015051"/>
    <w:p w14:paraId="1FFE0A69" w14:textId="6152BACB" w:rsidR="00015051" w:rsidRDefault="00015051" w:rsidP="00015051">
      <w:r>
        <w:t>HP:</w:t>
      </w:r>
    </w:p>
    <w:p w14:paraId="67B33705" w14:textId="5F23311D" w:rsidR="00015051" w:rsidRDefault="00015051" w:rsidP="00015051">
      <w:r>
        <w:t xml:space="preserve">Windows10 </w:t>
      </w:r>
      <w:proofErr w:type="spellStart"/>
      <w:r>
        <w:t>HomeEdition</w:t>
      </w:r>
      <w:proofErr w:type="spellEnd"/>
    </w:p>
    <w:p w14:paraId="642014E0" w14:textId="60E06F0A" w:rsidR="00015051" w:rsidRDefault="00015051" w:rsidP="00015051">
      <w:r>
        <w:t>VisualStudio2019</w:t>
      </w:r>
    </w:p>
    <w:p w14:paraId="1D10B398" w14:textId="2B33CF75" w:rsidR="00015051" w:rsidRDefault="00015051" w:rsidP="00015051">
      <w:proofErr w:type="spellStart"/>
      <w:r>
        <w:t>VisualMicro</w:t>
      </w:r>
      <w:proofErr w:type="spellEnd"/>
      <w:r>
        <w:t xml:space="preserve"> (</w:t>
      </w:r>
      <w:proofErr w:type="spellStart"/>
      <w:r>
        <w:t>Arduino-PlugIn</w:t>
      </w:r>
      <w:proofErr w:type="spellEnd"/>
      <w:r>
        <w:t xml:space="preserve"> för att möjliggöra </w:t>
      </w:r>
      <w:proofErr w:type="spellStart"/>
      <w:r>
        <w:t>Arduinokod</w:t>
      </w:r>
      <w:proofErr w:type="spellEnd"/>
      <w:r>
        <w:t xml:space="preserve"> i Visual Studio) </w:t>
      </w:r>
    </w:p>
    <w:p w14:paraId="2E947197" w14:textId="7DAA8DC6" w:rsidR="00015051" w:rsidRDefault="00015051" w:rsidP="00015051">
      <w:proofErr w:type="spellStart"/>
      <w:r>
        <w:t>ArduinoIDE</w:t>
      </w:r>
      <w:proofErr w:type="spellEnd"/>
      <w:r>
        <w:t xml:space="preserve"> (Måste vara installerad för att kunna användas av Visual Studio)</w:t>
      </w:r>
    </w:p>
    <w:p w14:paraId="130DCFB5" w14:textId="779C8287" w:rsidR="00015051" w:rsidRDefault="00D62AFE" w:rsidP="00015051">
      <w:r>
        <w:t>My SQL</w:t>
      </w:r>
      <w:r w:rsidR="00015051">
        <w:t xml:space="preserve"> Workbench</w:t>
      </w:r>
    </w:p>
    <w:p w14:paraId="58921CA3" w14:textId="0495DA89" w:rsidR="00015051" w:rsidRDefault="00D62AFE" w:rsidP="00015051">
      <w:pPr>
        <w:rPr>
          <w:lang w:val="en-GB"/>
        </w:rPr>
      </w:pPr>
      <w:r w:rsidRPr="009D5C30">
        <w:rPr>
          <w:lang w:val="en-GB"/>
        </w:rPr>
        <w:t>MySQL</w:t>
      </w:r>
      <w:r w:rsidR="009D5C30" w:rsidRPr="009D5C30">
        <w:rPr>
          <w:lang w:val="en-GB"/>
        </w:rPr>
        <w:t xml:space="preserve"> Co</w:t>
      </w:r>
      <w:r w:rsidR="009D5C30">
        <w:rPr>
          <w:lang w:val="en-GB"/>
        </w:rPr>
        <w:t>nnector 8.0</w:t>
      </w:r>
    </w:p>
    <w:p w14:paraId="2218DA35" w14:textId="77777777" w:rsidR="003566EE" w:rsidRDefault="003566EE" w:rsidP="00015051">
      <w:pPr>
        <w:rPr>
          <w:lang w:val="en-GB"/>
        </w:rPr>
      </w:pPr>
    </w:p>
    <w:p w14:paraId="2CE524F1" w14:textId="2E77ECAF" w:rsidR="000A0233" w:rsidRDefault="003566EE" w:rsidP="00015051">
      <w:pPr>
        <w:rPr>
          <w:lang w:val="en-GB"/>
        </w:rPr>
      </w:pPr>
      <w:proofErr w:type="spellStart"/>
      <w:r>
        <w:rPr>
          <w:lang w:val="en-GB"/>
        </w:rPr>
        <w:t>Moln</w:t>
      </w:r>
      <w:proofErr w:type="spellEnd"/>
      <w:r>
        <w:rPr>
          <w:lang w:val="en-GB"/>
        </w:rPr>
        <w:t>:</w:t>
      </w:r>
    </w:p>
    <w:p w14:paraId="49BFCFB6" w14:textId="018D6700" w:rsidR="003566EE" w:rsidRPr="009A1047" w:rsidRDefault="003566EE" w:rsidP="00015051">
      <w:r w:rsidRPr="009A1047">
        <w:t xml:space="preserve">Användarkonto på </w:t>
      </w:r>
      <w:proofErr w:type="spellStart"/>
      <w:r w:rsidRPr="009A1047">
        <w:t>AmazonWebServices</w:t>
      </w:r>
      <w:proofErr w:type="spellEnd"/>
    </w:p>
    <w:p w14:paraId="44912F40" w14:textId="4151A3F7" w:rsidR="003566EE" w:rsidRPr="009A1047" w:rsidRDefault="009A1047" w:rsidP="00015051">
      <w:r w:rsidRPr="009A1047">
        <w:t>A</w:t>
      </w:r>
      <w:r>
        <w:t>mazon RDS SQL-databas</w:t>
      </w:r>
    </w:p>
    <w:p w14:paraId="5D65408B" w14:textId="221EBA05" w:rsidR="00015051" w:rsidRPr="009A1047" w:rsidRDefault="00015051" w:rsidP="00015051">
      <w:pPr>
        <w:rPr>
          <w:u w:val="single"/>
        </w:rPr>
      </w:pPr>
      <w:r w:rsidRPr="009A1047">
        <w:rPr>
          <w:u w:val="single"/>
        </w:rPr>
        <w:t>Teknologier</w:t>
      </w:r>
      <w:r w:rsidR="009A1047" w:rsidRPr="009A1047">
        <w:rPr>
          <w:u w:val="single"/>
        </w:rPr>
        <w:t>:</w:t>
      </w:r>
    </w:p>
    <w:p w14:paraId="3FB42DEC" w14:textId="78618735" w:rsidR="00015051" w:rsidRPr="009D5C30" w:rsidRDefault="00015051" w:rsidP="00015051">
      <w:pPr>
        <w:rPr>
          <w:lang w:val="en-GB"/>
        </w:rPr>
      </w:pPr>
      <w:r w:rsidRPr="009D5C30">
        <w:rPr>
          <w:lang w:val="en-GB"/>
        </w:rPr>
        <w:t>C++</w:t>
      </w:r>
    </w:p>
    <w:p w14:paraId="508CEEF8" w14:textId="3B369747" w:rsidR="00015051" w:rsidRPr="009D5C30" w:rsidRDefault="00015051" w:rsidP="00015051">
      <w:pPr>
        <w:rPr>
          <w:lang w:val="en-GB"/>
        </w:rPr>
      </w:pPr>
      <w:r w:rsidRPr="009D5C30">
        <w:rPr>
          <w:lang w:val="en-GB"/>
        </w:rPr>
        <w:t>APL</w:t>
      </w:r>
    </w:p>
    <w:p w14:paraId="2DA2E5D9" w14:textId="77E4092C" w:rsidR="00015051" w:rsidRDefault="00015051" w:rsidP="00015051">
      <w:r>
        <w:t>JavaScript</w:t>
      </w:r>
    </w:p>
    <w:p w14:paraId="0240D3C0" w14:textId="316C6ED2" w:rsidR="00015051" w:rsidRDefault="00015051" w:rsidP="00015051">
      <w:proofErr w:type="spellStart"/>
      <w:r>
        <w:t>Json</w:t>
      </w:r>
      <w:proofErr w:type="spellEnd"/>
    </w:p>
    <w:p w14:paraId="27E432C6" w14:textId="4AC3F773" w:rsidR="00015051" w:rsidRDefault="00015051" w:rsidP="00015051">
      <w:r>
        <w:t>Linux</w:t>
      </w:r>
    </w:p>
    <w:p w14:paraId="5AF8C407" w14:textId="31D009ED" w:rsidR="00015051" w:rsidRPr="003A1F43" w:rsidRDefault="00015051" w:rsidP="00015051">
      <w:r>
        <w:lastRenderedPageBreak/>
        <w:t>SQL</w:t>
      </w:r>
    </w:p>
    <w:p w14:paraId="2F1C22B2" w14:textId="394EE6C7" w:rsidR="003A1F43" w:rsidRPr="003A1F43" w:rsidRDefault="00015051" w:rsidP="003A1F43">
      <w:r>
        <w:t>AWS</w:t>
      </w:r>
    </w:p>
    <w:p w14:paraId="76BE8477" w14:textId="6B8A2BEF" w:rsidR="003A1F43" w:rsidRPr="003A1F43" w:rsidRDefault="009D5C30" w:rsidP="003A1F43">
      <w:proofErr w:type="spellStart"/>
      <w:r>
        <w:t>GitHub</w:t>
      </w:r>
      <w:proofErr w:type="spellEnd"/>
    </w:p>
    <w:p w14:paraId="63C56970" w14:textId="47CE08BE" w:rsidR="003A1F43" w:rsidRPr="003A1F43" w:rsidRDefault="009D5C30" w:rsidP="003A1F43">
      <w:proofErr w:type="spellStart"/>
      <w:r>
        <w:t>SQLConnector</w:t>
      </w:r>
      <w:proofErr w:type="spellEnd"/>
      <w:r>
        <w:t xml:space="preserve"> 8.0</w:t>
      </w:r>
    </w:p>
    <w:p w14:paraId="0C1E9D54" w14:textId="18B44D8D" w:rsidR="009D5C30" w:rsidRDefault="00662436" w:rsidP="003A1F43">
      <w:r>
        <w:t>OTA-</w:t>
      </w:r>
      <w:proofErr w:type="spellStart"/>
      <w:r>
        <w:t>Updates</w:t>
      </w:r>
      <w:proofErr w:type="spellEnd"/>
    </w:p>
    <w:p w14:paraId="580FDC62" w14:textId="73A2CF5A" w:rsidR="00662436" w:rsidRDefault="00662436" w:rsidP="003A1F43">
      <w:proofErr w:type="spellStart"/>
      <w:r>
        <w:t>WiFi</w:t>
      </w:r>
      <w:proofErr w:type="spellEnd"/>
    </w:p>
    <w:p w14:paraId="77D59FE8" w14:textId="3B020B35" w:rsidR="00662436" w:rsidRDefault="00662436" w:rsidP="003A1F43">
      <w:r>
        <w:t>Websocket/TCP</w:t>
      </w:r>
    </w:p>
    <w:p w14:paraId="0816A194" w14:textId="79D379A5" w:rsidR="00662436" w:rsidRDefault="00662436" w:rsidP="003A1F43">
      <w:r>
        <w:t>HTTP</w:t>
      </w:r>
    </w:p>
    <w:p w14:paraId="1CDF3181" w14:textId="20923DD0" w:rsidR="00662436" w:rsidRPr="00EA30C0" w:rsidRDefault="00EA30C0" w:rsidP="009D5C30">
      <w:pPr>
        <w:rPr>
          <w:sz w:val="32"/>
          <w:szCs w:val="24"/>
        </w:rPr>
      </w:pPr>
      <w:proofErr w:type="spellStart"/>
      <w:r>
        <w:rPr>
          <w:sz w:val="32"/>
          <w:szCs w:val="24"/>
        </w:rPr>
        <w:t>mDNS</w:t>
      </w:r>
      <w:proofErr w:type="spellEnd"/>
    </w:p>
    <w:p w14:paraId="6C73076A" w14:textId="13613C55" w:rsidR="00EA30C0" w:rsidRPr="00EA30C0" w:rsidRDefault="00EA30C0" w:rsidP="009D5C30">
      <w:pPr>
        <w:rPr>
          <w:sz w:val="32"/>
          <w:szCs w:val="24"/>
        </w:rPr>
      </w:pPr>
      <w:proofErr w:type="spellStart"/>
      <w:r w:rsidRPr="00EA30C0">
        <w:rPr>
          <w:sz w:val="32"/>
          <w:szCs w:val="24"/>
        </w:rPr>
        <w:t>Udp</w:t>
      </w:r>
      <w:proofErr w:type="spellEnd"/>
    </w:p>
    <w:p w14:paraId="00FAC572" w14:textId="77777777" w:rsidR="00EA30C0" w:rsidRDefault="00EA30C0" w:rsidP="009D5C30">
      <w:pPr>
        <w:rPr>
          <w:sz w:val="32"/>
          <w:szCs w:val="24"/>
          <w:u w:val="single"/>
        </w:rPr>
      </w:pPr>
    </w:p>
    <w:p w14:paraId="43CE754B" w14:textId="14544C2B" w:rsidR="009D5C30" w:rsidRPr="000A0233" w:rsidRDefault="00506A35" w:rsidP="009D5C30">
      <w:pPr>
        <w:rPr>
          <w:sz w:val="32"/>
          <w:szCs w:val="24"/>
          <w:u w:val="single"/>
        </w:rPr>
      </w:pPr>
      <w:r>
        <w:rPr>
          <w:sz w:val="32"/>
          <w:szCs w:val="24"/>
          <w:u w:val="single"/>
        </w:rPr>
        <w:t>Utförande</w:t>
      </w:r>
    </w:p>
    <w:p w14:paraId="1243AFAF" w14:textId="4AA1831D" w:rsidR="000A0233" w:rsidRDefault="000A0233" w:rsidP="009D5C30">
      <w:proofErr w:type="spellStart"/>
      <w:r>
        <w:t>RaspberryPi</w:t>
      </w:r>
      <w:proofErr w:type="spellEnd"/>
      <w:r>
        <w:t>:</w:t>
      </w:r>
    </w:p>
    <w:p w14:paraId="312FD896" w14:textId="6E2A2B94" w:rsidR="008A330A" w:rsidRDefault="008A330A" w:rsidP="009D5C30">
      <w:r>
        <w:t xml:space="preserve">Min tanke med </w:t>
      </w:r>
      <w:proofErr w:type="spellStart"/>
      <w:r>
        <w:t>NodeRed</w:t>
      </w:r>
      <w:proofErr w:type="spellEnd"/>
      <w:r>
        <w:t xml:space="preserve"> är att snabbt och enkelt kunna skapa en samlingspunkt för data som skall transporteras enligt olika typer av protokoll och samtidigt ha ett lokalt gränssnitt</w:t>
      </w:r>
      <w:r w:rsidR="001A42A6">
        <w:t xml:space="preserve"> utan att bygga en hel </w:t>
      </w:r>
      <w:proofErr w:type="spellStart"/>
      <w:r w:rsidR="001A42A6">
        <w:t>frontend</w:t>
      </w:r>
      <w:proofErr w:type="spellEnd"/>
      <w:r w:rsidR="001A42A6">
        <w:t>-applikation.</w:t>
      </w:r>
      <w:r>
        <w:t xml:space="preserve"> </w:t>
      </w:r>
    </w:p>
    <w:p w14:paraId="3B7FB4BC" w14:textId="544DEC8F" w:rsidR="009A1047" w:rsidRDefault="009D5C30" w:rsidP="009D5C30">
      <w:r>
        <w:t xml:space="preserve">Jag började med att installera och konfigurera operativsystemet på </w:t>
      </w:r>
      <w:proofErr w:type="spellStart"/>
      <w:r>
        <w:t>RaspberryPi</w:t>
      </w:r>
      <w:proofErr w:type="spellEnd"/>
      <w:r>
        <w:t xml:space="preserve"> och installerade sedan Node.JS och </w:t>
      </w:r>
      <w:proofErr w:type="spellStart"/>
      <w:r>
        <w:t>NodeRed</w:t>
      </w:r>
      <w:proofErr w:type="spellEnd"/>
      <w:r>
        <w:t xml:space="preserve"> samt möjliggjorde för enheten att bli tillgänglig för fjärruppkoppling via SSH och VNC-Viewer så att jag kunde styra allt via min laptop istället för att byta </w:t>
      </w:r>
      <w:r w:rsidR="000A0233">
        <w:t>HDMI-</w:t>
      </w:r>
      <w:r>
        <w:t>anslutning då det sliter mycket på den fysiska hårdvaran.</w:t>
      </w:r>
      <w:r w:rsidR="000A0233">
        <w:t xml:space="preserve"> I </w:t>
      </w:r>
      <w:proofErr w:type="spellStart"/>
      <w:r w:rsidR="000A0233">
        <w:t>Raspberryns</w:t>
      </w:r>
      <w:proofErr w:type="spellEnd"/>
      <w:r w:rsidR="000A0233">
        <w:t xml:space="preserve"> Terminalfönster angav jag’</w:t>
      </w:r>
      <w:r w:rsidR="000A0233" w:rsidRPr="000A0233">
        <w:t xml:space="preserve"> </w:t>
      </w:r>
      <w:proofErr w:type="spellStart"/>
      <w:r w:rsidR="000A0233" w:rsidRPr="000A0233">
        <w:t>hostname</w:t>
      </w:r>
      <w:proofErr w:type="spellEnd"/>
      <w:r w:rsidR="000A0233" w:rsidRPr="000A0233">
        <w:t xml:space="preserve"> -I</w:t>
      </w:r>
      <w:r w:rsidR="000A0233">
        <w:t xml:space="preserve">’ för att ta reda på vilken </w:t>
      </w:r>
      <w:r w:rsidR="00D62AFE">
        <w:t>IP</w:t>
      </w:r>
      <w:r w:rsidR="009A1047">
        <w:t>-</w:t>
      </w:r>
      <w:r w:rsidR="00D62AFE">
        <w:t>adress</w:t>
      </w:r>
      <w:r w:rsidR="000A0233">
        <w:t xml:space="preserve"> enheten hade som jag skulle ansluta till. Därefter skrev jag in ’</w:t>
      </w:r>
      <w:proofErr w:type="spellStart"/>
      <w:r w:rsidR="000A0233">
        <w:t>Node</w:t>
      </w:r>
      <w:proofErr w:type="spellEnd"/>
      <w:r w:rsidR="000A0233">
        <w:t xml:space="preserve">-Red’ i terminalen för att starta </w:t>
      </w:r>
      <w:proofErr w:type="spellStart"/>
      <w:r w:rsidR="000A0233">
        <w:t>NodeRed</w:t>
      </w:r>
      <w:proofErr w:type="spellEnd"/>
      <w:r w:rsidR="000A0233">
        <w:t xml:space="preserve"> och komma åt den instansen från en annan enhet i mitt nätverk</w:t>
      </w:r>
      <w:r w:rsidR="00662436">
        <w:t xml:space="preserve"> genom att gå in på en webbläsare och skriva </w:t>
      </w:r>
      <w:r w:rsidR="001A42A6">
        <w:t>i</w:t>
      </w:r>
      <w:r w:rsidR="0074249A">
        <w:t xml:space="preserve"> </w:t>
      </w:r>
      <w:r w:rsidR="001A42A6">
        <w:t>’</w:t>
      </w:r>
      <w:r w:rsidR="00662436">
        <w:t>192.168.1.73:1880’</w:t>
      </w:r>
      <w:r w:rsidR="000A0233">
        <w:t>.</w:t>
      </w:r>
    </w:p>
    <w:p w14:paraId="4991A751" w14:textId="50390505" w:rsidR="00C26391" w:rsidRDefault="00C26391" w:rsidP="009D5C30">
      <w:pPr>
        <w:rPr>
          <w:i/>
          <w:iCs/>
          <w:sz w:val="18"/>
          <w:szCs w:val="18"/>
        </w:rPr>
      </w:pPr>
      <w:proofErr w:type="spellStart"/>
      <w:r w:rsidRPr="00C26391">
        <w:rPr>
          <w:i/>
          <w:iCs/>
          <w:sz w:val="18"/>
          <w:szCs w:val="18"/>
        </w:rPr>
        <w:t>NodeRed</w:t>
      </w:r>
      <w:proofErr w:type="spellEnd"/>
      <w:r w:rsidRPr="00C26391">
        <w:rPr>
          <w:i/>
          <w:iCs/>
          <w:sz w:val="18"/>
          <w:szCs w:val="18"/>
        </w:rPr>
        <w:t>:</w:t>
      </w:r>
    </w:p>
    <w:p w14:paraId="368273CC" w14:textId="41FB7657" w:rsidR="00C26391" w:rsidRPr="00C26391" w:rsidRDefault="00C26391" w:rsidP="009D5C30">
      <w:pPr>
        <w:rPr>
          <w:i/>
          <w:iCs/>
          <w:sz w:val="18"/>
          <w:szCs w:val="18"/>
        </w:rPr>
      </w:pPr>
      <w:r>
        <w:rPr>
          <w:i/>
          <w:iCs/>
          <w:noProof/>
          <w:sz w:val="18"/>
          <w:szCs w:val="18"/>
        </w:rPr>
        <w:drawing>
          <wp:inline distT="0" distB="0" distL="0" distR="0" wp14:anchorId="2B5D9CE0" wp14:editId="1A47CA19">
            <wp:extent cx="6353175" cy="2581275"/>
            <wp:effectExtent l="0" t="0" r="9525" b="9525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3B80" w14:textId="399EE42D" w:rsidR="000A0233" w:rsidRDefault="00506A35" w:rsidP="009D5C30">
      <w:r>
        <w:lastRenderedPageBreak/>
        <w:t>AWS</w:t>
      </w:r>
      <w:r w:rsidR="00661E69">
        <w:t>/</w:t>
      </w:r>
      <w:r w:rsidR="00356EF5">
        <w:t>SQL</w:t>
      </w:r>
      <w:r>
        <w:t>:</w:t>
      </w:r>
    </w:p>
    <w:p w14:paraId="044237A0" w14:textId="73888528" w:rsidR="00506A35" w:rsidRDefault="00661E69" w:rsidP="009D5C30">
      <w:r>
        <w:t>Jag loggade in på mitt</w:t>
      </w:r>
      <w:r w:rsidR="00506A35">
        <w:t xml:space="preserve"> gratiskonto och skapade en </w:t>
      </w:r>
      <w:r w:rsidR="00356EF5">
        <w:t>Maria DB</w:t>
      </w:r>
      <w:r w:rsidR="00506A35">
        <w:t>-databas enligt deras installationsguide</w:t>
      </w:r>
      <w:r>
        <w:t xml:space="preserve">. </w:t>
      </w:r>
      <w:r>
        <w:t xml:space="preserve">Jag laddade ner </w:t>
      </w:r>
      <w:r w:rsidR="00356EF5">
        <w:t>My SQL</w:t>
      </w:r>
      <w:r>
        <w:t xml:space="preserve"> Workbench</w:t>
      </w:r>
      <w:r>
        <w:t xml:space="preserve"> samt </w:t>
      </w:r>
      <w:proofErr w:type="spellStart"/>
      <w:r>
        <w:t>MyS</w:t>
      </w:r>
      <w:r w:rsidR="00356EF5">
        <w:t>QL</w:t>
      </w:r>
      <w:r>
        <w:t>Connector</w:t>
      </w:r>
      <w:proofErr w:type="spellEnd"/>
      <w:r>
        <w:t xml:space="preserve"> 8.0 och skapade en anslutning till den endpoint som hörde till databasen. I min databas lade jag till en tabell med kolumner som kunde representera relevant data i en verklig situation. </w:t>
      </w:r>
    </w:p>
    <w:p w14:paraId="1F1056E1" w14:textId="50E1AB76" w:rsidR="00C26391" w:rsidRDefault="00C26391" w:rsidP="009D5C30"/>
    <w:p w14:paraId="7C7BB0C5" w14:textId="43398D61" w:rsidR="00C26391" w:rsidRPr="00C26391" w:rsidRDefault="00C26391" w:rsidP="009D5C30">
      <w:pPr>
        <w:rPr>
          <w:i/>
          <w:iCs/>
          <w:sz w:val="18"/>
          <w:szCs w:val="14"/>
        </w:rPr>
      </w:pPr>
      <w:r w:rsidRPr="00C26391">
        <w:rPr>
          <w:i/>
          <w:iCs/>
          <w:sz w:val="18"/>
          <w:szCs w:val="14"/>
        </w:rPr>
        <w:t>Amazon RDS</w:t>
      </w:r>
      <w:r>
        <w:rPr>
          <w:i/>
          <w:iCs/>
          <w:sz w:val="18"/>
          <w:szCs w:val="14"/>
        </w:rPr>
        <w:t>:</w:t>
      </w:r>
    </w:p>
    <w:p w14:paraId="38F976DD" w14:textId="007021EF" w:rsidR="00661E69" w:rsidRDefault="00C26391" w:rsidP="009D5C30">
      <w:r>
        <w:rPr>
          <w:noProof/>
        </w:rPr>
        <w:drawing>
          <wp:inline distT="0" distB="0" distL="0" distR="0" wp14:anchorId="4D6A9F47" wp14:editId="39D062AF">
            <wp:extent cx="6362700" cy="3190875"/>
            <wp:effectExtent l="0" t="0" r="0" b="9525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3890B" w14:textId="77777777" w:rsidR="00C26391" w:rsidRDefault="00C26391" w:rsidP="00662436">
      <w:pPr>
        <w:rPr>
          <w:i/>
          <w:iCs/>
          <w:sz w:val="18"/>
          <w:szCs w:val="18"/>
        </w:rPr>
      </w:pPr>
    </w:p>
    <w:p w14:paraId="536672AB" w14:textId="0A66AFD1" w:rsidR="00C26391" w:rsidRPr="00C26391" w:rsidRDefault="00C26391" w:rsidP="00662436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Anslutning till </w:t>
      </w:r>
      <w:proofErr w:type="spellStart"/>
      <w:r>
        <w:rPr>
          <w:i/>
          <w:iCs/>
          <w:sz w:val="18"/>
          <w:szCs w:val="18"/>
        </w:rPr>
        <w:t>Aws</w:t>
      </w:r>
      <w:proofErr w:type="spellEnd"/>
      <w:r>
        <w:rPr>
          <w:i/>
          <w:iCs/>
          <w:sz w:val="18"/>
          <w:szCs w:val="18"/>
        </w:rPr>
        <w:t xml:space="preserve"> RDS databas: </w:t>
      </w:r>
    </w:p>
    <w:p w14:paraId="5DAC18A5" w14:textId="32760167" w:rsidR="00C26391" w:rsidRDefault="00C26391" w:rsidP="00662436">
      <w:r>
        <w:rPr>
          <w:noProof/>
        </w:rPr>
        <w:drawing>
          <wp:inline distT="0" distB="0" distL="0" distR="0" wp14:anchorId="3A98B525" wp14:editId="5D7D7D04">
            <wp:extent cx="6372225" cy="1809750"/>
            <wp:effectExtent l="0" t="0" r="9525" b="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36A0" w14:textId="77777777" w:rsidR="00C26391" w:rsidRDefault="00C26391" w:rsidP="00662436">
      <w:pPr>
        <w:rPr>
          <w:i/>
          <w:iCs/>
          <w:sz w:val="18"/>
          <w:szCs w:val="18"/>
        </w:rPr>
      </w:pPr>
    </w:p>
    <w:p w14:paraId="6943D5EF" w14:textId="748C32B5" w:rsidR="00662436" w:rsidRDefault="00662436" w:rsidP="00662436">
      <w:proofErr w:type="spellStart"/>
      <w:r>
        <w:t>Arduino</w:t>
      </w:r>
      <w:proofErr w:type="spellEnd"/>
      <w:r>
        <w:t>:</w:t>
      </w:r>
    </w:p>
    <w:p w14:paraId="20DA1427" w14:textId="5D94BA0F" w:rsidR="00662436" w:rsidRDefault="00662436" w:rsidP="009D5C30">
      <w:r>
        <w:t xml:space="preserve">Jag bestämde mig för att jag ville ha möjligheten att uppdatera </w:t>
      </w:r>
      <w:proofErr w:type="spellStart"/>
      <w:r w:rsidR="00356EF5">
        <w:t>mikrokontroller</w:t>
      </w:r>
      <w:r w:rsidR="0074249A">
        <w:t>n</w:t>
      </w:r>
      <w:proofErr w:type="spellEnd"/>
      <w:r>
        <w:t xml:space="preserve"> med ny kod utan att ha den ansluten via en </w:t>
      </w:r>
      <w:r w:rsidR="00356EF5">
        <w:t>USB-kabel</w:t>
      </w:r>
      <w:r>
        <w:t xml:space="preserve"> till min laptop då detta som tidigare nämnts, sliter onödigt mycket på den fysiska hårdvaran. Genom att ladda upp en sketch från biblioteket ”</w:t>
      </w:r>
      <w:proofErr w:type="spellStart"/>
      <w:r>
        <w:t>ArduinoOTA</w:t>
      </w:r>
      <w:proofErr w:type="spellEnd"/>
      <w:r>
        <w:t xml:space="preserve">” förbereddes enheten för OTA över </w:t>
      </w:r>
      <w:proofErr w:type="spellStart"/>
      <w:r>
        <w:t>WiFi</w:t>
      </w:r>
      <w:proofErr w:type="spellEnd"/>
      <w:r>
        <w:t xml:space="preserve"> och jag kunde ladda upp nya sketcher via </w:t>
      </w:r>
      <w:r w:rsidR="00236DD7">
        <w:t>en v</w:t>
      </w:r>
      <w:r w:rsidR="00DC0CBC">
        <w:t xml:space="preserve">irtuell </w:t>
      </w:r>
      <w:proofErr w:type="spellStart"/>
      <w:r w:rsidR="00DC0CBC">
        <w:t>nätverksport</w:t>
      </w:r>
      <w:proofErr w:type="spellEnd"/>
      <w:r w:rsidR="00DC0CBC">
        <w:t xml:space="preserve"> </w:t>
      </w:r>
      <w:r w:rsidR="00236DD7">
        <w:t xml:space="preserve">kopplat till </w:t>
      </w:r>
      <w:r>
        <w:t xml:space="preserve">dess </w:t>
      </w:r>
      <w:r w:rsidR="00356EF5">
        <w:t>IP</w:t>
      </w:r>
      <w:r w:rsidR="009A1047">
        <w:t>-</w:t>
      </w:r>
      <w:r w:rsidR="00356EF5">
        <w:t>adress</w:t>
      </w:r>
      <w:r w:rsidR="00236DD7">
        <w:t xml:space="preserve">. </w:t>
      </w:r>
      <w:proofErr w:type="spellStart"/>
      <w:r w:rsidR="00DC0CBC">
        <w:t>ArduinosIDE</w:t>
      </w:r>
      <w:proofErr w:type="spellEnd"/>
      <w:r w:rsidR="00DC0CBC">
        <w:t xml:space="preserve"> hittar denna tack vare</w:t>
      </w:r>
      <w:r w:rsidR="00EA30C0">
        <w:t xml:space="preserve"> biblioteken</w:t>
      </w:r>
      <w:r w:rsidR="00DC0CBC">
        <w:t xml:space="preserve"> </w:t>
      </w:r>
      <w:r w:rsidR="00EA30C0">
        <w:t>”ESP8266mDNS.h” (</w:t>
      </w:r>
      <w:proofErr w:type="spellStart"/>
      <w:r w:rsidR="00EA30C0">
        <w:t>Multicast</w:t>
      </w:r>
      <w:proofErr w:type="spellEnd"/>
      <w:r w:rsidR="00EA30C0">
        <w:t xml:space="preserve"> DNS-</w:t>
      </w:r>
      <w:r w:rsidR="00EA30C0">
        <w:lastRenderedPageBreak/>
        <w:t>protokoll) och ”</w:t>
      </w:r>
      <w:proofErr w:type="spellStart"/>
      <w:r w:rsidR="00EA30C0">
        <w:t>WiFiUdp.h</w:t>
      </w:r>
      <w:proofErr w:type="spellEnd"/>
      <w:r w:rsidR="00EA30C0">
        <w:t>” (</w:t>
      </w:r>
      <w:proofErr w:type="spellStart"/>
      <w:r w:rsidR="00EA30C0">
        <w:t>User</w:t>
      </w:r>
      <w:proofErr w:type="spellEnd"/>
      <w:r w:rsidR="00EA30C0">
        <w:t xml:space="preserve"> </w:t>
      </w:r>
      <w:proofErr w:type="spellStart"/>
      <w:r w:rsidR="00EA30C0">
        <w:t>Datagram</w:t>
      </w:r>
      <w:proofErr w:type="spellEnd"/>
      <w:r w:rsidR="00EA30C0">
        <w:t xml:space="preserve"> </w:t>
      </w:r>
      <w:proofErr w:type="spellStart"/>
      <w:r w:rsidR="00EA30C0">
        <w:t>Protocol</w:t>
      </w:r>
      <w:proofErr w:type="spellEnd"/>
      <w:r w:rsidR="00EA30C0">
        <w:t xml:space="preserve">). </w:t>
      </w:r>
      <w:r w:rsidR="00236DD7">
        <w:t xml:space="preserve">Jag bestämde mig också för att den här enheten skulle vara dedikerat till modern API-teknik genom att använda http-protokoll för att göra en POST med en sträng formaterad som ett </w:t>
      </w:r>
      <w:proofErr w:type="spellStart"/>
      <w:r w:rsidR="00236DD7">
        <w:t>Json</w:t>
      </w:r>
      <w:proofErr w:type="spellEnd"/>
      <w:r w:rsidR="00236DD7">
        <w:t xml:space="preserve">-objekt där en </w:t>
      </w:r>
      <w:proofErr w:type="spellStart"/>
      <w:r w:rsidR="00236DD7">
        <w:t>httpIN-node</w:t>
      </w:r>
      <w:proofErr w:type="spellEnd"/>
      <w:r w:rsidR="00236DD7">
        <w:t xml:space="preserve"> i </w:t>
      </w:r>
      <w:proofErr w:type="spellStart"/>
      <w:r w:rsidR="00236DD7">
        <w:t>NodeRed</w:t>
      </w:r>
      <w:proofErr w:type="spellEnd"/>
      <w:r w:rsidR="00236DD7">
        <w:t xml:space="preserve"> får agera endpointadress, en funktion i </w:t>
      </w:r>
      <w:r w:rsidR="00356EF5">
        <w:t>JavaScript</w:t>
      </w:r>
      <w:r w:rsidR="00236DD7">
        <w:t xml:space="preserve"> för att dela upp den inkommande </w:t>
      </w:r>
      <w:proofErr w:type="spellStart"/>
      <w:r w:rsidR="00236DD7">
        <w:t>payloaden</w:t>
      </w:r>
      <w:proofErr w:type="spellEnd"/>
      <w:r w:rsidR="00236DD7">
        <w:t xml:space="preserve"> till egna värden som kan användas för att bygga ett lokalt </w:t>
      </w:r>
      <w:r w:rsidR="00356EF5">
        <w:t>UI</w:t>
      </w:r>
      <w:r w:rsidR="00236DD7">
        <w:t xml:space="preserve"> men här också används för att skicka vidare meddelandet till en </w:t>
      </w:r>
      <w:r w:rsidR="00D62AFE">
        <w:t>SQL</w:t>
      </w:r>
      <w:r w:rsidR="00236DD7">
        <w:t>-</w:t>
      </w:r>
      <w:proofErr w:type="spellStart"/>
      <w:r w:rsidR="00236DD7">
        <w:t>node</w:t>
      </w:r>
      <w:proofErr w:type="spellEnd"/>
      <w:r w:rsidR="00236DD7">
        <w:t xml:space="preserve"> som skickar ’INSERT INTO…’ tillsammans med värdena till en </w:t>
      </w:r>
      <w:r w:rsidR="00356EF5">
        <w:t>Maria DB</w:t>
      </w:r>
      <w:r w:rsidR="00236DD7">
        <w:t xml:space="preserve">-databas som jag skapat i AWS. </w:t>
      </w:r>
    </w:p>
    <w:p w14:paraId="7DA48462" w14:textId="77777777" w:rsidR="00820EB9" w:rsidRDefault="00820EB9" w:rsidP="009D5C30">
      <w:pPr>
        <w:rPr>
          <w:i/>
          <w:iCs/>
          <w:sz w:val="18"/>
          <w:szCs w:val="14"/>
        </w:rPr>
      </w:pPr>
    </w:p>
    <w:p w14:paraId="6D27ADC9" w14:textId="3174A862" w:rsidR="00C26391" w:rsidRPr="00820EB9" w:rsidRDefault="00820EB9" w:rsidP="009D5C30">
      <w:pPr>
        <w:rPr>
          <w:i/>
          <w:iCs/>
          <w:sz w:val="18"/>
          <w:szCs w:val="14"/>
        </w:rPr>
      </w:pPr>
      <w:proofErr w:type="spellStart"/>
      <w:r>
        <w:rPr>
          <w:i/>
          <w:iCs/>
          <w:sz w:val="18"/>
          <w:szCs w:val="14"/>
        </w:rPr>
        <w:t>Nätverksport</w:t>
      </w:r>
      <w:proofErr w:type="spellEnd"/>
      <w:r>
        <w:rPr>
          <w:i/>
          <w:iCs/>
          <w:sz w:val="18"/>
          <w:szCs w:val="14"/>
        </w:rPr>
        <w:t xml:space="preserve">, </w:t>
      </w:r>
      <w:proofErr w:type="spellStart"/>
      <w:r>
        <w:rPr>
          <w:i/>
          <w:iCs/>
          <w:sz w:val="18"/>
          <w:szCs w:val="14"/>
        </w:rPr>
        <w:t>Arduino</w:t>
      </w:r>
      <w:proofErr w:type="spellEnd"/>
      <w:r>
        <w:rPr>
          <w:i/>
          <w:iCs/>
          <w:sz w:val="18"/>
          <w:szCs w:val="14"/>
        </w:rPr>
        <w:t xml:space="preserve"> OTA</w:t>
      </w:r>
      <w:r>
        <w:rPr>
          <w:i/>
          <w:iCs/>
          <w:sz w:val="18"/>
          <w:szCs w:val="14"/>
        </w:rPr>
        <w:t>:</w:t>
      </w:r>
    </w:p>
    <w:p w14:paraId="2C06F085" w14:textId="69B7BB72" w:rsidR="00506A35" w:rsidRDefault="00C26391" w:rsidP="009D5C30">
      <w:r>
        <w:rPr>
          <w:noProof/>
        </w:rPr>
        <w:drawing>
          <wp:inline distT="0" distB="0" distL="0" distR="0" wp14:anchorId="23692D80" wp14:editId="41149105">
            <wp:extent cx="6362700" cy="3600450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E73F" w14:textId="77777777" w:rsidR="00C26391" w:rsidRDefault="00C26391" w:rsidP="009D5C30"/>
    <w:p w14:paraId="71E4EB90" w14:textId="53A2EA64" w:rsidR="000A0233" w:rsidRDefault="000A0233" w:rsidP="009D5C30">
      <w:r>
        <w:t>Laptop:</w:t>
      </w:r>
    </w:p>
    <w:p w14:paraId="53332903" w14:textId="5E853B48" w:rsidR="000A0233" w:rsidRDefault="00D80F25" w:rsidP="009D5C30">
      <w:r>
        <w:t>I Visual Studio öppnade jag ett nytt projekt och la till</w:t>
      </w:r>
      <w:r w:rsidR="003566EE">
        <w:t xml:space="preserve"> </w:t>
      </w:r>
      <w:r w:rsidR="00661E69">
        <w:t xml:space="preserve">filsökvägarna för </w:t>
      </w:r>
      <w:r w:rsidR="00356EF5">
        <w:t>My SQL</w:t>
      </w:r>
      <w:r w:rsidR="00661E69">
        <w:t xml:space="preserve"> </w:t>
      </w:r>
      <w:proofErr w:type="spellStart"/>
      <w:r w:rsidR="00661E69">
        <w:t>Connector</w:t>
      </w:r>
      <w:proofErr w:type="spellEnd"/>
      <w:r w:rsidR="00661E69">
        <w:t xml:space="preserve"> 8.0</w:t>
      </w:r>
      <w:r w:rsidR="003566EE">
        <w:t xml:space="preserve"> till</w:t>
      </w:r>
      <w:r>
        <w:t xml:space="preserve"> ”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Dependencies</w:t>
      </w:r>
      <w:proofErr w:type="spellEnd"/>
      <w:r>
        <w:t xml:space="preserve">” </w:t>
      </w:r>
      <w:r w:rsidR="00356EF5">
        <w:t>med flera</w:t>
      </w:r>
      <w:r w:rsidR="003566EE">
        <w:t xml:space="preserve"> i </w:t>
      </w:r>
      <w:proofErr w:type="spellStart"/>
      <w:r w:rsidR="00356EF5">
        <w:t>projektinställningarna</w:t>
      </w:r>
      <w:proofErr w:type="spellEnd"/>
      <w:r>
        <w:t xml:space="preserve"> som står beskrivet i dokumentationen på </w:t>
      </w:r>
      <w:proofErr w:type="spellStart"/>
      <w:r>
        <w:t>GitHub</w:t>
      </w:r>
      <w:proofErr w:type="spellEnd"/>
      <w:r>
        <w:t xml:space="preserve">.  </w:t>
      </w:r>
    </w:p>
    <w:p w14:paraId="44E91387" w14:textId="70A4EC7D" w:rsidR="003566EE" w:rsidRDefault="003566EE" w:rsidP="009D5C30">
      <w:r>
        <w:t xml:space="preserve">Tidigare i kursen hade vi i uppgift att programmera en websocketserver och klient </w:t>
      </w:r>
      <w:r w:rsidR="00506A35">
        <w:t xml:space="preserve">i C++ </w:t>
      </w:r>
      <w:r>
        <w:t xml:space="preserve">där klienten skickar </w:t>
      </w:r>
      <w:r w:rsidR="00505714">
        <w:t xml:space="preserve">information i en sträng till servern för att omvandla om den inkommande strängen till SQL-format och skicka det till en </w:t>
      </w:r>
      <w:proofErr w:type="spellStart"/>
      <w:r w:rsidR="00505714">
        <w:t>MyS</w:t>
      </w:r>
      <w:r w:rsidR="00356EF5">
        <w:t>QL</w:t>
      </w:r>
      <w:proofErr w:type="spellEnd"/>
      <w:r w:rsidR="00356EF5">
        <w:t>-</w:t>
      </w:r>
      <w:r w:rsidR="00505714">
        <w:t xml:space="preserve">databas som kördes lokalt på datorn. För att simulera en extra extern enhet så använde jag mig av samma program för </w:t>
      </w:r>
      <w:r w:rsidR="00662436">
        <w:t xml:space="preserve">att </w:t>
      </w:r>
      <w:r w:rsidR="00506A35">
        <w:t xml:space="preserve">skicka data direkt från servern till min databas i AWS för att skapa en variation i inkommande data och simulera en verklig situation där flera enheter skickar in olika enhetsnamn och värden vilket skapar en bättre grund för </w:t>
      </w:r>
      <w:r w:rsidR="00506A35">
        <w:lastRenderedPageBreak/>
        <w:t xml:space="preserve">aggregerade data, fler urvalsmöjligheter och en bättre grund för att kunna exportera delar av databasen till en instans med </w:t>
      </w:r>
      <w:proofErr w:type="spellStart"/>
      <w:r w:rsidR="00506A35">
        <w:t>machinelearning</w:t>
      </w:r>
      <w:proofErr w:type="spellEnd"/>
      <w:r w:rsidR="00506A35">
        <w:t xml:space="preserve">. </w:t>
      </w:r>
    </w:p>
    <w:p w14:paraId="488E2662" w14:textId="4F20E2F2" w:rsidR="000A6C8F" w:rsidRDefault="000A6C8F" w:rsidP="009D5C30">
      <w:r>
        <w:t xml:space="preserve"> </w:t>
      </w:r>
    </w:p>
    <w:p w14:paraId="3BAF2ACB" w14:textId="7EC5B954" w:rsidR="00C26391" w:rsidRDefault="00C26391" w:rsidP="009D5C30">
      <w:pPr>
        <w:rPr>
          <w:i/>
          <w:iCs/>
          <w:sz w:val="18"/>
          <w:szCs w:val="18"/>
        </w:rPr>
      </w:pPr>
      <w:r w:rsidRPr="00C26391">
        <w:rPr>
          <w:i/>
          <w:iCs/>
          <w:sz w:val="18"/>
          <w:szCs w:val="18"/>
        </w:rPr>
        <w:t>Mer varierade data i databasen:</w:t>
      </w:r>
    </w:p>
    <w:p w14:paraId="0263BF6F" w14:textId="60851938" w:rsidR="00C26391" w:rsidRPr="00C26391" w:rsidRDefault="00C26391" w:rsidP="009D5C30">
      <w:pPr>
        <w:rPr>
          <w:i/>
          <w:iCs/>
          <w:sz w:val="18"/>
          <w:szCs w:val="18"/>
        </w:rPr>
      </w:pPr>
      <w:r>
        <w:rPr>
          <w:i/>
          <w:iCs/>
          <w:noProof/>
          <w:sz w:val="18"/>
          <w:szCs w:val="18"/>
        </w:rPr>
        <w:drawing>
          <wp:inline distT="0" distB="0" distL="0" distR="0" wp14:anchorId="157977E7" wp14:editId="1D40F85F">
            <wp:extent cx="6362700" cy="3743325"/>
            <wp:effectExtent l="0" t="0" r="0" b="952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BE5F" w14:textId="77777777" w:rsidR="00C26391" w:rsidRDefault="00C26391" w:rsidP="009D5C30">
      <w:pPr>
        <w:rPr>
          <w:sz w:val="32"/>
          <w:szCs w:val="24"/>
          <w:u w:val="single"/>
        </w:rPr>
      </w:pPr>
    </w:p>
    <w:p w14:paraId="09B053AF" w14:textId="77777777" w:rsidR="00C26391" w:rsidRDefault="00C26391" w:rsidP="009D5C30">
      <w:pPr>
        <w:rPr>
          <w:sz w:val="32"/>
          <w:szCs w:val="24"/>
          <w:u w:val="single"/>
        </w:rPr>
      </w:pPr>
    </w:p>
    <w:p w14:paraId="5DFAD581" w14:textId="0F7EAC9A" w:rsidR="009D5C30" w:rsidRPr="009A1047" w:rsidRDefault="000A6C8F" w:rsidP="009D5C30">
      <w:pPr>
        <w:rPr>
          <w:sz w:val="32"/>
          <w:szCs w:val="24"/>
          <w:u w:val="single"/>
        </w:rPr>
      </w:pPr>
      <w:r w:rsidRPr="009A1047">
        <w:rPr>
          <w:sz w:val="32"/>
          <w:szCs w:val="24"/>
          <w:u w:val="single"/>
        </w:rPr>
        <w:t>Reflektioner</w:t>
      </w:r>
    </w:p>
    <w:p w14:paraId="2E28BDFB" w14:textId="2402E3C8" w:rsidR="000A6C8F" w:rsidRDefault="000A6C8F" w:rsidP="009D5C30">
      <w:r>
        <w:t xml:space="preserve">Förutom att jag har lärt mig integrera många teknologier i ett och samma projekt så har jag också </w:t>
      </w:r>
      <w:r w:rsidR="00356EF5">
        <w:t xml:space="preserve">hittat ett arbetssätt som möjliggör detta </w:t>
      </w:r>
      <w:r>
        <w:t>under kontrollerade former</w:t>
      </w:r>
      <w:r w:rsidR="00356EF5">
        <w:t xml:space="preserve"> genom att behandla ett protokoll i taget. </w:t>
      </w:r>
    </w:p>
    <w:p w14:paraId="7680BC8D" w14:textId="581E9D0A" w:rsidR="009D5C30" w:rsidRDefault="00356EF5" w:rsidP="003A1F43">
      <w:r>
        <w:t xml:space="preserve">Vägen framåt för projektet blir att lägga till fler noder under protokollflikarna i </w:t>
      </w:r>
      <w:proofErr w:type="spellStart"/>
      <w:r>
        <w:t>NodeRed</w:t>
      </w:r>
      <w:proofErr w:type="spellEnd"/>
      <w:r>
        <w:t xml:space="preserve">, näst på tur är </w:t>
      </w:r>
      <w:proofErr w:type="spellStart"/>
      <w:r>
        <w:t>LoRa</w:t>
      </w:r>
      <w:proofErr w:type="spellEnd"/>
      <w:r>
        <w:t xml:space="preserve"> som jag redan börjat forska i där jag har kopplat en </w:t>
      </w:r>
      <w:proofErr w:type="spellStart"/>
      <w:r w:rsidR="00D2275C">
        <w:t>CubeCell</w:t>
      </w:r>
      <w:proofErr w:type="spellEnd"/>
      <w:r w:rsidR="00D2275C">
        <w:t xml:space="preserve"> HTCC-AB01 </w:t>
      </w:r>
      <w:r w:rsidR="00D62AFE">
        <w:t>mikrokontroller</w:t>
      </w:r>
      <w:r>
        <w:t xml:space="preserve"> som skickar data via en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till </w:t>
      </w:r>
      <w:proofErr w:type="spellStart"/>
      <w:r>
        <w:t>TheThingsNetwork</w:t>
      </w:r>
      <w:proofErr w:type="spellEnd"/>
      <w:r>
        <w:t xml:space="preserve"> och en nod i </w:t>
      </w:r>
      <w:proofErr w:type="spellStart"/>
      <w:r>
        <w:t>NodeRed</w:t>
      </w:r>
      <w:proofErr w:type="spellEnd"/>
      <w:r>
        <w:t xml:space="preserve"> hämtar den uppskickade </w:t>
      </w:r>
      <w:proofErr w:type="spellStart"/>
      <w:r>
        <w:t>datan</w:t>
      </w:r>
      <w:proofErr w:type="spellEnd"/>
      <w:r>
        <w:t xml:space="preserve"> i TTN.</w:t>
      </w:r>
    </w:p>
    <w:p w14:paraId="003E5336" w14:textId="30D09980" w:rsidR="00356EF5" w:rsidRPr="003A1F43" w:rsidRDefault="00356EF5" w:rsidP="003A1F43">
      <w:r>
        <w:t>Detta projekt kommer att hänga med länge</w:t>
      </w:r>
      <w:r w:rsidR="00D62AFE">
        <w:t xml:space="preserve"> framöver</w:t>
      </w:r>
      <w:r>
        <w:t>.</w:t>
      </w:r>
    </w:p>
    <w:p w14:paraId="539310C4" w14:textId="77777777" w:rsidR="009D26AD" w:rsidRDefault="009D26AD" w:rsidP="003A1F43">
      <w:pPr>
        <w:rPr>
          <w:noProof/>
        </w:rPr>
      </w:pPr>
    </w:p>
    <w:p w14:paraId="65BF49BD" w14:textId="6815E3E3" w:rsidR="003A1F43" w:rsidRDefault="009D26AD" w:rsidP="003A1F43">
      <w:r>
        <w:t>Bonus: Har tack vare det här projektet gjort mitt livs allra första Youtube-video för min egen skull som beskriver delarna i det här projektet då jag ibland har lite svårt att komma ihåg vad och varför jag gjort saker och utforskar snabba, effektiva medel för dokumentation.</w:t>
      </w:r>
    </w:p>
    <w:p w14:paraId="7C2BE3D0" w14:textId="2ECFD61B" w:rsidR="009D26AD" w:rsidRPr="003A1F43" w:rsidRDefault="009D26AD" w:rsidP="003A1F43">
      <w:hyperlink r:id="rId13" w:history="1">
        <w:r w:rsidRPr="00F83E9B">
          <w:rPr>
            <w:rStyle w:val="Hyperlnk"/>
          </w:rPr>
          <w:t>https://youtu.be/V_4ikL6q_5o</w:t>
        </w:r>
      </w:hyperlink>
      <w:r>
        <w:t xml:space="preserve"> </w:t>
      </w:r>
    </w:p>
    <w:sectPr w:rsidR="009D26AD" w:rsidRPr="003A1F43" w:rsidSect="003A1F43">
      <w:headerReference w:type="default" r:id="rId14"/>
      <w:footerReference w:type="default" r:id="rId15"/>
      <w:pgSz w:w="11906" w:h="16838" w:code="9"/>
      <w:pgMar w:top="720" w:right="936" w:bottom="720" w:left="936" w:header="454" w:footer="50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CB4F9B" w14:textId="77777777" w:rsidR="007B0E82" w:rsidRDefault="007B0E82">
      <w:r>
        <w:separator/>
      </w:r>
    </w:p>
    <w:p w14:paraId="44B9CBDE" w14:textId="77777777" w:rsidR="007B0E82" w:rsidRDefault="007B0E82"/>
  </w:endnote>
  <w:endnote w:type="continuationSeparator" w:id="0">
    <w:p w14:paraId="6A6706D2" w14:textId="77777777" w:rsidR="007B0E82" w:rsidRDefault="007B0E82">
      <w:r>
        <w:continuationSeparator/>
      </w:r>
    </w:p>
    <w:p w14:paraId="0D7D8C1F" w14:textId="77777777" w:rsidR="007B0E82" w:rsidRDefault="007B0E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23"/>
      <w:gridCol w:w="5011"/>
    </w:tblGrid>
    <w:tr w:rsidR="00807DD1" w14:paraId="646635B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3079C469" w14:textId="77777777" w:rsidR="00807DD1" w:rsidRDefault="00807DD1">
          <w:pPr>
            <w:pStyle w:val="Sidhuvud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A70CC9B" w14:textId="77777777" w:rsidR="00807DD1" w:rsidRPr="003A1F43" w:rsidRDefault="00807DD1">
          <w:pPr>
            <w:pStyle w:val="Sidhuvud"/>
            <w:jc w:val="right"/>
            <w:rPr>
              <w:caps/>
              <w:sz w:val="18"/>
              <w:highlight w:val="black"/>
            </w:rPr>
          </w:pPr>
        </w:p>
      </w:tc>
    </w:tr>
    <w:tr w:rsidR="00807DD1" w14:paraId="0D2B0B5A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Författare"/>
          <w:tag w:val=""/>
          <w:id w:val="1534151868"/>
          <w:placeholder>
            <w:docPart w:val="F94A1FA57A5B43C9ABB8CC4170653C3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026A9E8" w14:textId="108B43E1" w:rsidR="00807DD1" w:rsidRDefault="00807DD1">
              <w:pPr>
                <w:pStyle w:val="Sidfot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Arman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651049F" w14:textId="77777777" w:rsidR="00807DD1" w:rsidRPr="003A1F43" w:rsidRDefault="00807DD1">
          <w:pPr>
            <w:pStyle w:val="Sidfot"/>
            <w:jc w:val="right"/>
            <w:rPr>
              <w:caps/>
              <w:color w:val="808080" w:themeColor="background1" w:themeShade="80"/>
              <w:sz w:val="18"/>
              <w:szCs w:val="18"/>
              <w:highlight w:val="black"/>
            </w:rPr>
          </w:pPr>
          <w:r w:rsidRPr="003A1F43">
            <w:rPr>
              <w:caps/>
              <w:color w:val="808080" w:themeColor="background1" w:themeShade="80"/>
              <w:sz w:val="18"/>
              <w:szCs w:val="18"/>
              <w:highlight w:val="black"/>
            </w:rPr>
            <w:fldChar w:fldCharType="begin"/>
          </w:r>
          <w:r w:rsidRPr="003A1F43">
            <w:rPr>
              <w:caps/>
              <w:color w:val="808080" w:themeColor="background1" w:themeShade="80"/>
              <w:sz w:val="18"/>
              <w:szCs w:val="18"/>
              <w:highlight w:val="black"/>
            </w:rPr>
            <w:instrText>PAGE   \* MERGEFORMAT</w:instrText>
          </w:r>
          <w:r w:rsidRPr="003A1F43">
            <w:rPr>
              <w:caps/>
              <w:color w:val="808080" w:themeColor="background1" w:themeShade="80"/>
              <w:sz w:val="18"/>
              <w:szCs w:val="18"/>
              <w:highlight w:val="black"/>
            </w:rPr>
            <w:fldChar w:fldCharType="separate"/>
          </w:r>
          <w:r w:rsidRPr="003A1F43">
            <w:rPr>
              <w:caps/>
              <w:color w:val="808080" w:themeColor="background1" w:themeShade="80"/>
              <w:sz w:val="18"/>
              <w:szCs w:val="18"/>
              <w:highlight w:val="black"/>
            </w:rPr>
            <w:t>2</w:t>
          </w:r>
          <w:r w:rsidRPr="003A1F43">
            <w:rPr>
              <w:caps/>
              <w:color w:val="808080" w:themeColor="background1" w:themeShade="80"/>
              <w:sz w:val="18"/>
              <w:szCs w:val="18"/>
              <w:highlight w:val="black"/>
            </w:rPr>
            <w:fldChar w:fldCharType="end"/>
          </w:r>
        </w:p>
      </w:tc>
    </w:tr>
  </w:tbl>
  <w:p w14:paraId="2F659464" w14:textId="77777777" w:rsidR="00DF027C" w:rsidRDefault="00DF027C">
    <w:pPr>
      <w:pStyle w:val="Sidfot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10E6B" w14:textId="77777777" w:rsidR="007B0E82" w:rsidRDefault="007B0E82">
      <w:r>
        <w:separator/>
      </w:r>
    </w:p>
    <w:p w14:paraId="5902E634" w14:textId="77777777" w:rsidR="007B0E82" w:rsidRDefault="007B0E82"/>
  </w:footnote>
  <w:footnote w:type="continuationSeparator" w:id="0">
    <w:p w14:paraId="22A206C8" w14:textId="77777777" w:rsidR="007B0E82" w:rsidRDefault="007B0E82">
      <w:r>
        <w:continuationSeparator/>
      </w:r>
    </w:p>
    <w:p w14:paraId="3CEAE512" w14:textId="77777777" w:rsidR="007B0E82" w:rsidRDefault="007B0E8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365DF" w14:textId="6FB12F4E" w:rsidR="00807DD1" w:rsidRDefault="00807DD1">
    <w:pPr>
      <w:pStyle w:val="Sidhuvud"/>
    </w:pPr>
  </w:p>
  <w:p w14:paraId="507F9822" w14:textId="16F68405" w:rsidR="00807DD1" w:rsidRDefault="00807DD1">
    <w:pPr>
      <w:pStyle w:val="Sidhuvu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99"/>
    <w:rsid w:val="00015051"/>
    <w:rsid w:val="0002482E"/>
    <w:rsid w:val="00050324"/>
    <w:rsid w:val="00091F9C"/>
    <w:rsid w:val="000A0150"/>
    <w:rsid w:val="000A0233"/>
    <w:rsid w:val="000A6C8F"/>
    <w:rsid w:val="000E63C9"/>
    <w:rsid w:val="00130E9D"/>
    <w:rsid w:val="00140A7C"/>
    <w:rsid w:val="00150A6D"/>
    <w:rsid w:val="00185B35"/>
    <w:rsid w:val="001A42A6"/>
    <w:rsid w:val="001F2BC8"/>
    <w:rsid w:val="001F5F6B"/>
    <w:rsid w:val="00236DD7"/>
    <w:rsid w:val="00243EBC"/>
    <w:rsid w:val="00246A35"/>
    <w:rsid w:val="00284348"/>
    <w:rsid w:val="002C1BFE"/>
    <w:rsid w:val="002F51F5"/>
    <w:rsid w:val="00312137"/>
    <w:rsid w:val="00330359"/>
    <w:rsid w:val="0033762F"/>
    <w:rsid w:val="003566EE"/>
    <w:rsid w:val="00356EF5"/>
    <w:rsid w:val="00360494"/>
    <w:rsid w:val="00366C7E"/>
    <w:rsid w:val="00384EA3"/>
    <w:rsid w:val="003A1F43"/>
    <w:rsid w:val="003A39A1"/>
    <w:rsid w:val="003C2191"/>
    <w:rsid w:val="003D3863"/>
    <w:rsid w:val="003F1CE2"/>
    <w:rsid w:val="004110DE"/>
    <w:rsid w:val="0044085A"/>
    <w:rsid w:val="004939BE"/>
    <w:rsid w:val="004B1D21"/>
    <w:rsid w:val="004B21A5"/>
    <w:rsid w:val="005037F0"/>
    <w:rsid w:val="00505714"/>
    <w:rsid w:val="00506A35"/>
    <w:rsid w:val="00516A86"/>
    <w:rsid w:val="005275F6"/>
    <w:rsid w:val="00531870"/>
    <w:rsid w:val="00572102"/>
    <w:rsid w:val="005C5E86"/>
    <w:rsid w:val="005F1BB0"/>
    <w:rsid w:val="00656C4D"/>
    <w:rsid w:val="00661E69"/>
    <w:rsid w:val="00662436"/>
    <w:rsid w:val="006E5716"/>
    <w:rsid w:val="007302B3"/>
    <w:rsid w:val="00730733"/>
    <w:rsid w:val="00730E3A"/>
    <w:rsid w:val="00736AAF"/>
    <w:rsid w:val="0074249A"/>
    <w:rsid w:val="00765B2A"/>
    <w:rsid w:val="00783A34"/>
    <w:rsid w:val="007B0E82"/>
    <w:rsid w:val="007C6B52"/>
    <w:rsid w:val="007D16C5"/>
    <w:rsid w:val="00806715"/>
    <w:rsid w:val="00807DD1"/>
    <w:rsid w:val="00820EB9"/>
    <w:rsid w:val="00862FE4"/>
    <w:rsid w:val="0086389A"/>
    <w:rsid w:val="0087605E"/>
    <w:rsid w:val="008A330A"/>
    <w:rsid w:val="008B1FEE"/>
    <w:rsid w:val="00903C32"/>
    <w:rsid w:val="00916B16"/>
    <w:rsid w:val="009173B9"/>
    <w:rsid w:val="0093335D"/>
    <w:rsid w:val="0093613E"/>
    <w:rsid w:val="00943026"/>
    <w:rsid w:val="00966B81"/>
    <w:rsid w:val="009A1047"/>
    <w:rsid w:val="009A29D4"/>
    <w:rsid w:val="009C7720"/>
    <w:rsid w:val="009D26AD"/>
    <w:rsid w:val="009D5C30"/>
    <w:rsid w:val="00A23AFA"/>
    <w:rsid w:val="00A31B3E"/>
    <w:rsid w:val="00A532F3"/>
    <w:rsid w:val="00A8489E"/>
    <w:rsid w:val="00A93FD0"/>
    <w:rsid w:val="00AB02A7"/>
    <w:rsid w:val="00AC29F3"/>
    <w:rsid w:val="00B231E5"/>
    <w:rsid w:val="00C02B87"/>
    <w:rsid w:val="00C26391"/>
    <w:rsid w:val="00C4086D"/>
    <w:rsid w:val="00CA1896"/>
    <w:rsid w:val="00CB5B28"/>
    <w:rsid w:val="00CF5371"/>
    <w:rsid w:val="00D0323A"/>
    <w:rsid w:val="00D0559F"/>
    <w:rsid w:val="00D077E9"/>
    <w:rsid w:val="00D2275C"/>
    <w:rsid w:val="00D42CB7"/>
    <w:rsid w:val="00D5413D"/>
    <w:rsid w:val="00D570A9"/>
    <w:rsid w:val="00D62AFE"/>
    <w:rsid w:val="00D70D02"/>
    <w:rsid w:val="00D770C7"/>
    <w:rsid w:val="00D80F25"/>
    <w:rsid w:val="00D86945"/>
    <w:rsid w:val="00D90290"/>
    <w:rsid w:val="00DA4F1E"/>
    <w:rsid w:val="00DC0CBC"/>
    <w:rsid w:val="00DD152F"/>
    <w:rsid w:val="00DE213F"/>
    <w:rsid w:val="00DF027C"/>
    <w:rsid w:val="00E00A32"/>
    <w:rsid w:val="00E22ACD"/>
    <w:rsid w:val="00E620B0"/>
    <w:rsid w:val="00E70AC1"/>
    <w:rsid w:val="00E81B40"/>
    <w:rsid w:val="00EA30C0"/>
    <w:rsid w:val="00EF555B"/>
    <w:rsid w:val="00F027BB"/>
    <w:rsid w:val="00F11DCF"/>
    <w:rsid w:val="00F162EA"/>
    <w:rsid w:val="00F52D27"/>
    <w:rsid w:val="00F83527"/>
    <w:rsid w:val="00FD2A99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A6A291"/>
  <w15:docId w15:val="{3C3BEEA6-D5F1-4C6C-89ED-56F74E441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44546A" w:themeColor="text2"/>
      <w:sz w:val="28"/>
      <w:szCs w:val="22"/>
    </w:rPr>
  </w:style>
  <w:style w:type="paragraph" w:styleId="Rubrik1">
    <w:name w:val="heading 1"/>
    <w:basedOn w:val="Normal"/>
    <w:link w:val="Rubrik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323E4F" w:themeColor="text2" w:themeShade="BF"/>
      <w:kern w:val="28"/>
      <w:sz w:val="52"/>
      <w:szCs w:val="32"/>
    </w:rPr>
  </w:style>
  <w:style w:type="paragraph" w:styleId="Rubrik2">
    <w:name w:val="heading 2"/>
    <w:basedOn w:val="Normal"/>
    <w:next w:val="Normal"/>
    <w:link w:val="Rubrik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allongtext">
    <w:name w:val="Balloon Text"/>
    <w:basedOn w:val="Normal"/>
    <w:link w:val="Ballong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Pr>
      <w:rFonts w:ascii="Tahoma" w:hAnsi="Tahoma" w:cs="Tahoma"/>
      <w:sz w:val="16"/>
      <w:szCs w:val="16"/>
    </w:rPr>
  </w:style>
  <w:style w:type="paragraph" w:styleId="Rubrik">
    <w:name w:val="Title"/>
    <w:basedOn w:val="Normal"/>
    <w:link w:val="RubrikChar"/>
    <w:uiPriority w:val="1"/>
    <w:qFormat/>
    <w:rsid w:val="00DA4F1E"/>
    <w:pPr>
      <w:spacing w:after="200" w:line="240" w:lineRule="auto"/>
    </w:pPr>
    <w:rPr>
      <w:rFonts w:asciiTheme="majorHAnsi" w:eastAsiaTheme="majorEastAsia" w:hAnsiTheme="majorHAnsi" w:cstheme="majorBidi"/>
      <w:bCs/>
      <w:sz w:val="56"/>
      <w:szCs w:val="52"/>
    </w:rPr>
  </w:style>
  <w:style w:type="character" w:customStyle="1" w:styleId="RubrikChar">
    <w:name w:val="Rubrik Char"/>
    <w:basedOn w:val="Standardstycketeckensnitt"/>
    <w:link w:val="Rubrik"/>
    <w:uiPriority w:val="1"/>
    <w:rsid w:val="00DA4F1E"/>
    <w:rPr>
      <w:rFonts w:asciiTheme="majorHAnsi" w:eastAsiaTheme="majorEastAsia" w:hAnsiTheme="majorHAnsi" w:cstheme="majorBidi"/>
      <w:b/>
      <w:bCs/>
      <w:color w:val="44546A" w:themeColor="text2"/>
      <w:sz w:val="56"/>
      <w:szCs w:val="52"/>
    </w:rPr>
  </w:style>
  <w:style w:type="paragraph" w:styleId="Underrubrik">
    <w:name w:val="Subtitle"/>
    <w:basedOn w:val="Normal"/>
    <w:link w:val="Underrubrik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UnderrubrikChar">
    <w:name w:val="Underrubrik Char"/>
    <w:basedOn w:val="Standardstycketeckensnitt"/>
    <w:link w:val="Underrubrik"/>
    <w:uiPriority w:val="2"/>
    <w:rsid w:val="00D86945"/>
    <w:rPr>
      <w:rFonts w:eastAsiaTheme="minorEastAsia"/>
      <w:caps/>
      <w:color w:val="44546A" w:themeColor="text2"/>
      <w:spacing w:val="20"/>
      <w:sz w:val="32"/>
      <w:szCs w:val="22"/>
    </w:rPr>
  </w:style>
  <w:style w:type="character" w:customStyle="1" w:styleId="Rubrik1Char">
    <w:name w:val="Rubrik 1 Char"/>
    <w:basedOn w:val="Standardstycketeckensnitt"/>
    <w:link w:val="Rubrik1"/>
    <w:uiPriority w:val="4"/>
    <w:rsid w:val="00D077E9"/>
    <w:rPr>
      <w:rFonts w:asciiTheme="majorHAnsi" w:eastAsiaTheme="majorEastAsia" w:hAnsiTheme="majorHAnsi" w:cstheme="majorBidi"/>
      <w:b/>
      <w:color w:val="323E4F" w:themeColor="text2" w:themeShade="BF"/>
      <w:kern w:val="28"/>
      <w:sz w:val="52"/>
      <w:szCs w:val="32"/>
    </w:rPr>
  </w:style>
  <w:style w:type="paragraph" w:styleId="Sidhuvud">
    <w:name w:val="header"/>
    <w:basedOn w:val="Normal"/>
    <w:link w:val="SidhuvudChar"/>
    <w:uiPriority w:val="99"/>
    <w:unhideWhenUsed/>
    <w:rsid w:val="005037F0"/>
  </w:style>
  <w:style w:type="character" w:customStyle="1" w:styleId="SidhuvudChar">
    <w:name w:val="Sidhuvud Char"/>
    <w:basedOn w:val="Standardstycketeckensnitt"/>
    <w:link w:val="Sidhuvud"/>
    <w:uiPriority w:val="99"/>
    <w:rsid w:val="0093335D"/>
  </w:style>
  <w:style w:type="paragraph" w:styleId="Sidfot">
    <w:name w:val="footer"/>
    <w:basedOn w:val="Normal"/>
    <w:link w:val="SidfotChar"/>
    <w:uiPriority w:val="99"/>
    <w:unhideWhenUsed/>
    <w:rsid w:val="005037F0"/>
  </w:style>
  <w:style w:type="character" w:customStyle="1" w:styleId="SidfotChar">
    <w:name w:val="Sidfot Char"/>
    <w:basedOn w:val="Standardstycketeckensnitt"/>
    <w:link w:val="Sidfot"/>
    <w:uiPriority w:val="99"/>
    <w:rsid w:val="005037F0"/>
    <w:rPr>
      <w:sz w:val="24"/>
      <w:szCs w:val="24"/>
    </w:rPr>
  </w:style>
  <w:style w:type="paragraph" w:customStyle="1" w:styleId="Namn">
    <w:name w:val="Namn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Rubrik2Char">
    <w:name w:val="Rubrik 2 Char"/>
    <w:basedOn w:val="Standardstycketeckensnitt"/>
    <w:link w:val="Rubrik2"/>
    <w:uiPriority w:val="4"/>
    <w:rsid w:val="00DF027C"/>
    <w:rPr>
      <w:rFonts w:eastAsiaTheme="majorEastAsia" w:cstheme="majorBidi"/>
      <w:color w:val="44546A" w:themeColor="text2"/>
      <w:sz w:val="36"/>
      <w:szCs w:val="26"/>
    </w:rPr>
  </w:style>
  <w:style w:type="table" w:styleId="Tabellrutnt">
    <w:name w:val="Table Grid"/>
    <w:basedOn w:val="Normaltabel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shllartext">
    <w:name w:val="Placeholder Text"/>
    <w:basedOn w:val="Standardstycketeckensnitt"/>
    <w:uiPriority w:val="99"/>
    <w:unhideWhenUsed/>
    <w:rsid w:val="00D86945"/>
    <w:rPr>
      <w:color w:val="808080"/>
    </w:rPr>
  </w:style>
  <w:style w:type="paragraph" w:customStyle="1" w:styleId="Innehll">
    <w:name w:val="Innehåll"/>
    <w:basedOn w:val="Normal"/>
    <w:link w:val="Innehll0"/>
    <w:qFormat/>
    <w:rsid w:val="00DF027C"/>
    <w:rPr>
      <w:b w:val="0"/>
    </w:rPr>
  </w:style>
  <w:style w:type="paragraph" w:customStyle="1" w:styleId="Framhvtext">
    <w:name w:val="Framhäv text"/>
    <w:basedOn w:val="Normal"/>
    <w:link w:val="Framhvtext0"/>
    <w:qFormat/>
    <w:rsid w:val="00DF027C"/>
  </w:style>
  <w:style w:type="character" w:customStyle="1" w:styleId="Innehll0">
    <w:name w:val="Innehåll"/>
    <w:aliases w:val="tecken"/>
    <w:basedOn w:val="Standardstycketeckensnitt"/>
    <w:link w:val="Innehll"/>
    <w:rsid w:val="00DF027C"/>
    <w:rPr>
      <w:rFonts w:eastAsiaTheme="minorEastAsia"/>
      <w:color w:val="44546A" w:themeColor="text2"/>
      <w:sz w:val="28"/>
      <w:szCs w:val="22"/>
    </w:rPr>
  </w:style>
  <w:style w:type="character" w:customStyle="1" w:styleId="Framhvtext0">
    <w:name w:val="Framhäv text"/>
    <w:aliases w:val="tecken"/>
    <w:basedOn w:val="Standardstycketeckensnitt"/>
    <w:link w:val="Framhvtext"/>
    <w:rsid w:val="00DF027C"/>
    <w:rPr>
      <w:rFonts w:eastAsiaTheme="minorEastAsia"/>
      <w:b/>
      <w:color w:val="44546A" w:themeColor="text2"/>
      <w:sz w:val="28"/>
      <w:szCs w:val="22"/>
    </w:rPr>
  </w:style>
  <w:style w:type="character" w:styleId="Hyperlnk">
    <w:name w:val="Hyperlink"/>
    <w:basedOn w:val="Standardstycketeckensnitt"/>
    <w:uiPriority w:val="99"/>
    <w:unhideWhenUsed/>
    <w:rsid w:val="009D26AD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9D26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V_4ikL6q_5o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man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BA1AC47878F418CB95EBCE8E9469CD2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73B7D72B-1239-42D0-BBB4-24E8AF769CA9}"/>
      </w:docPartPr>
      <w:docPartBody>
        <w:p w:rsidR="00000000" w:rsidRDefault="00975C9E">
          <w:pPr>
            <w:pStyle w:val="6BA1AC47878F418CB95EBCE8E9469CD2"/>
          </w:pPr>
          <w:r w:rsidRPr="00D86945">
            <w:rPr>
              <w:rStyle w:val="UnderrubrikChar"/>
              <w:b/>
              <w:lang w:bidi="sv-SE"/>
            </w:rPr>
            <w:fldChar w:fldCharType="begin"/>
          </w:r>
          <w:r w:rsidRPr="00D86945">
            <w:rPr>
              <w:rStyle w:val="UnderrubrikChar"/>
              <w:lang w:bidi="sv-SE"/>
            </w:rPr>
            <w:instrText xml:space="preserve"> DATE  \@ "MMMM d"  \* MERGEFORMAT </w:instrText>
          </w:r>
          <w:r w:rsidRPr="00D86945">
            <w:rPr>
              <w:rStyle w:val="UnderrubrikChar"/>
              <w:b/>
              <w:lang w:bidi="sv-SE"/>
            </w:rPr>
            <w:fldChar w:fldCharType="separate"/>
          </w:r>
          <w:r>
            <w:rPr>
              <w:rStyle w:val="UnderrubrikChar"/>
              <w:lang w:bidi="sv-SE"/>
            </w:rPr>
            <w:t>januari 15</w:t>
          </w:r>
          <w:r w:rsidRPr="00D86945">
            <w:rPr>
              <w:rStyle w:val="UnderrubrikChar"/>
              <w:b/>
              <w:lang w:bidi="sv-SE"/>
            </w:rPr>
            <w:fldChar w:fldCharType="end"/>
          </w:r>
        </w:p>
      </w:docPartBody>
    </w:docPart>
    <w:docPart>
      <w:docPartPr>
        <w:name w:val="69D31E5198EE4910AC57022859B6A421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EF24B695-023C-4BB9-B1FB-3E63A52610B4}"/>
      </w:docPartPr>
      <w:docPartBody>
        <w:p w:rsidR="00000000" w:rsidRDefault="00975C9E">
          <w:pPr>
            <w:pStyle w:val="69D31E5198EE4910AC57022859B6A421"/>
          </w:pPr>
          <w:r>
            <w:rPr>
              <w:noProof/>
              <w:lang w:bidi="sv-SE"/>
            </w:rPr>
            <w:t>FÖRETAGETS NAMN</w:t>
          </w:r>
        </w:p>
      </w:docPartBody>
    </w:docPart>
    <w:docPart>
      <w:docPartPr>
        <w:name w:val="61D0A062246F4D63A2C53C091BFA0579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63978046-FAD7-4182-A679-70FBBE222808}"/>
      </w:docPartPr>
      <w:docPartBody>
        <w:p w:rsidR="00000000" w:rsidRDefault="00975C9E">
          <w:pPr>
            <w:pStyle w:val="61D0A062246F4D63A2C53C091BFA0579"/>
          </w:pPr>
          <w:r>
            <w:rPr>
              <w:noProof/>
              <w:lang w:bidi="sv-SE"/>
            </w:rPr>
            <w:t>Ditt namn</w:t>
          </w:r>
        </w:p>
      </w:docPartBody>
    </w:docPart>
    <w:docPart>
      <w:docPartPr>
        <w:name w:val="F94A1FA57A5B43C9ABB8CC4170653C39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79DE4FDE-9464-4078-B937-60F8A6F38A62}"/>
      </w:docPartPr>
      <w:docPartBody>
        <w:p w:rsidR="00000000" w:rsidRDefault="00441FAB" w:rsidP="00441FAB">
          <w:pPr>
            <w:pStyle w:val="F94A1FA57A5B43C9ABB8CC4170653C39"/>
          </w:pPr>
          <w:r>
            <w:rPr>
              <w:rStyle w:val="Platshllartext"/>
              <w:lang w:val="sv-SE"/>
            </w:rPr>
            <w:t>[Författare]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FAB"/>
    <w:rsid w:val="00441FAB"/>
    <w:rsid w:val="0097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Underrubrik">
    <w:name w:val="Subtitle"/>
    <w:basedOn w:val="Normal"/>
    <w:link w:val="Underrubrik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sv-SE" w:eastAsia="en-US"/>
    </w:rPr>
  </w:style>
  <w:style w:type="character" w:customStyle="1" w:styleId="UnderrubrikChar">
    <w:name w:val="Underrubrik Char"/>
    <w:basedOn w:val="Standardstycketeckensnitt"/>
    <w:link w:val="Underrubrik"/>
    <w:uiPriority w:val="2"/>
    <w:rPr>
      <w:caps/>
      <w:color w:val="44546A" w:themeColor="text2"/>
      <w:spacing w:val="20"/>
      <w:sz w:val="32"/>
      <w:lang w:val="sv-SE" w:eastAsia="en-US"/>
    </w:rPr>
  </w:style>
  <w:style w:type="paragraph" w:customStyle="1" w:styleId="6BA1AC47878F418CB95EBCE8E9469CD2">
    <w:name w:val="6BA1AC47878F418CB95EBCE8E9469CD2"/>
  </w:style>
  <w:style w:type="paragraph" w:customStyle="1" w:styleId="69D31E5198EE4910AC57022859B6A421">
    <w:name w:val="69D31E5198EE4910AC57022859B6A421"/>
  </w:style>
  <w:style w:type="paragraph" w:customStyle="1" w:styleId="61D0A062246F4D63A2C53C091BFA0579">
    <w:name w:val="61D0A062246F4D63A2C53C091BFA0579"/>
  </w:style>
  <w:style w:type="paragraph" w:customStyle="1" w:styleId="7350EFE0430A41EABBB3CA1150ED483D">
    <w:name w:val="7350EFE0430A41EABBB3CA1150ED483D"/>
  </w:style>
  <w:style w:type="paragraph" w:customStyle="1" w:styleId="F6FDCAD728D4454B9D56B8F166FD91AF">
    <w:name w:val="F6FDCAD728D4454B9D56B8F166FD91AF"/>
  </w:style>
  <w:style w:type="paragraph" w:customStyle="1" w:styleId="7BAD7A24245942C1B936AF68348D8756">
    <w:name w:val="7BAD7A24245942C1B936AF68348D8756"/>
  </w:style>
  <w:style w:type="paragraph" w:customStyle="1" w:styleId="DF84CA9BADD44BEEB94E497CCDA67FD8">
    <w:name w:val="DF84CA9BADD44BEEB94E497CCDA67FD8"/>
  </w:style>
  <w:style w:type="paragraph" w:customStyle="1" w:styleId="6E60E2D3307D408E868675A390FEC16C">
    <w:name w:val="6E60E2D3307D408E868675A390FEC16C"/>
  </w:style>
  <w:style w:type="character" w:styleId="Platshllartext">
    <w:name w:val="Placeholder Text"/>
    <w:basedOn w:val="Standardstycketeckensnitt"/>
    <w:uiPriority w:val="99"/>
    <w:semiHidden/>
    <w:rsid w:val="00441FAB"/>
    <w:rPr>
      <w:color w:val="808080"/>
    </w:rPr>
  </w:style>
  <w:style w:type="paragraph" w:customStyle="1" w:styleId="F94A1FA57A5B43C9ABB8CC4170653C39">
    <w:name w:val="F94A1FA57A5B43C9ABB8CC4170653C39"/>
    <w:rsid w:val="00441FAB"/>
  </w:style>
  <w:style w:type="paragraph" w:customStyle="1" w:styleId="41FD758056B840D28E7CE1883F23908E">
    <w:name w:val="41FD758056B840D28E7CE1883F23908E"/>
    <w:rsid w:val="00441F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Evy Svensson
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200</TotalTime>
  <Pages>7</Pages>
  <Words>897</Words>
  <Characters>5115</Characters>
  <Application>Microsoft Office Word</Application>
  <DocSecurity>0</DocSecurity>
  <Lines>42</Lines>
  <Paragraphs>11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Arman</dc:creator>
  <cp:keywords/>
  <cp:lastModifiedBy>Evy Svensson</cp:lastModifiedBy>
  <cp:revision>14</cp:revision>
  <cp:lastPrinted>2006-08-01T17:47:00Z</cp:lastPrinted>
  <dcterms:created xsi:type="dcterms:W3CDTF">2021-01-15T17:01:00Z</dcterms:created>
  <dcterms:modified xsi:type="dcterms:W3CDTF">2021-01-15T20:22:00Z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